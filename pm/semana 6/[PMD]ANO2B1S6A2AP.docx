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22B3" w14:textId="1D7ABB28" w:rsidR="003B7DFE" w:rsidRPr="003B7DFE" w:rsidRDefault="0060776C" w:rsidP="003B7DFE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3859BC60" w14:textId="06359531" w:rsidR="00E227A8" w:rsidRPr="00814E58" w:rsidRDefault="00E227A8" w:rsidP="003B7DFE">
      <w:pPr>
        <w:pStyle w:val="Ttulo9"/>
        <w:spacing w:line="288" w:lineRule="auto"/>
        <w:ind w:left="0" w:firstLine="0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</w:t>
      </w:r>
      <w:r w:rsidR="003B7DFE">
        <w:rPr>
          <w:rFonts w:ascii="Poppins Light" w:hAnsi="Poppins Light" w:cs="Poppins Light"/>
          <w:b w:val="0"/>
          <w:sz w:val="24"/>
          <w:szCs w:val="16"/>
        </w:rPr>
        <w:t>3B</w:t>
      </w:r>
    </w:p>
    <w:p w14:paraId="32DA5F93" w14:textId="0487B6C6" w:rsidR="00FC62B1" w:rsidRPr="00814E58" w:rsidRDefault="00FC62B1" w:rsidP="00FC62B1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</w:t>
      </w:r>
      <w:r w:rsidR="003B7DFE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</w:t>
      </w:r>
      <w:proofErr w:type="spellStart"/>
      <w:r w:rsidR="003B7DFE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>Evilyn</w:t>
      </w:r>
      <w:proofErr w:type="spellEnd"/>
      <w:r w:rsidR="003B7DFE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</w:t>
      </w:r>
      <w:proofErr w:type="spellStart"/>
      <w:r w:rsidR="003B7DFE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>Rossin</w:t>
      </w:r>
      <w:proofErr w:type="spellEnd"/>
    </w:p>
    <w:p w14:paraId="7E915BFF" w14:textId="6371ACD6" w:rsidR="00FC62B1" w:rsidRPr="00814E58" w:rsidRDefault="00FC62B1" w:rsidP="003B7DFE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   </w:t>
      </w:r>
      <w:r w:rsidR="003B7DFE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>Yasmin Silva</w:t>
      </w:r>
    </w:p>
    <w:p w14:paraId="29833E6C" w14:textId="0D070BC3" w:rsidR="00FC62B1" w:rsidRPr="00814E58" w:rsidRDefault="00FC62B1" w:rsidP="00FC62B1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   </w:t>
      </w:r>
      <w:r w:rsidR="003B7DFE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>Gustavo Honorato</w:t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                   </w:t>
      </w:r>
    </w:p>
    <w:p w14:paraId="6C572011" w14:textId="77777777" w:rsidR="003B7DFE" w:rsidRDefault="00FC62B1" w:rsidP="00FC62B1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   </w:t>
      </w:r>
      <w:r w:rsidR="003B7DFE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>Ryan Rodrigues</w:t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         </w:t>
      </w:r>
    </w:p>
    <w:p w14:paraId="6576208A" w14:textId="55C31FFC" w:rsidR="003B7DFE" w:rsidRPr="00814E58" w:rsidRDefault="003B7DFE" w:rsidP="003B7DFE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</w:t>
      </w:r>
      <w:r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</w:t>
      </w:r>
      <w:r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>Ana Clara</w:t>
      </w:r>
    </w:p>
    <w:p w14:paraId="2AFE8795" w14:textId="0A8A07BA" w:rsidR="00FC62B1" w:rsidRPr="00814E58" w:rsidRDefault="00FC62B1" w:rsidP="00FC62B1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                                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04512BAE" w14:textId="483BC7C1" w:rsidR="00FC62B1" w:rsidRDefault="00C774A7" w:rsidP="00FC62B1">
      <w:pPr>
        <w:ind w:left="426" w:hanging="426"/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6B07BD" wp14:editId="7D14A237">
                <wp:simplePos x="0" y="0"/>
                <wp:positionH relativeFrom="margin">
                  <wp:posOffset>299085</wp:posOffset>
                </wp:positionH>
                <wp:positionV relativeFrom="paragraph">
                  <wp:posOffset>291465</wp:posOffset>
                </wp:positionV>
                <wp:extent cx="5909310" cy="1914525"/>
                <wp:effectExtent l="0" t="0" r="0" b="9525"/>
                <wp:wrapNone/>
                <wp:docPr id="193321146" name="Google Shape;136;p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D8BC4C-2211-1717-1CAB-A25C23B9CC9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9310" cy="1914525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0C5170B8" w14:textId="77777777" w:rsidR="00C774A7" w:rsidRPr="00294CBB" w:rsidRDefault="00C774A7" w:rsidP="00C774A7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As 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atividades propostas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 neste roteiro 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deverão ser realizadas diretamente em seu portfólio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. Nele, você encontrará os mesmos campos (espaços, tabelas, mapas de empatia etc.) apresentados aqui para fazer suas anotações e reflexões.</w:t>
                            </w:r>
                          </w:p>
                          <w:p w14:paraId="2B5DEF21" w14:textId="77777777" w:rsidR="00C774A7" w:rsidRPr="00294CBB" w:rsidRDefault="00C774A7" w:rsidP="00C774A7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Portanto, 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para cada atividade proposta, vá ao seu portfólio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, identifique a Semana e a Aula correspondente e 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registre suas respostas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6B07BD" id="_x0000_t202" coordsize="21600,21600" o:spt="202" path="m,l,21600r21600,l21600,xe">
                <v:stroke joinstyle="miter"/>
                <v:path gradientshapeok="t" o:connecttype="rect"/>
              </v:shapetype>
              <v:shape id="Google Shape;136;p4" o:spid="_x0000_s1026" type="#_x0000_t202" style="position:absolute;left:0;text-align:left;margin-left:23.55pt;margin-top:22.95pt;width:465.3pt;height:150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0C5170B8" w14:textId="77777777" w:rsidR="00C774A7" w:rsidRPr="00294CBB" w:rsidRDefault="00C774A7" w:rsidP="00C774A7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 xml:space="preserve">As </w:t>
                      </w:r>
                      <w:r w:rsidRPr="00294CBB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atividades propostas</w:t>
                      </w: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 xml:space="preserve"> neste roteiro </w:t>
                      </w:r>
                      <w:r w:rsidRPr="00294CBB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deverão ser realizadas diretamente em seu portfólio</w:t>
                      </w: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>. Nele, você encontrará os mesmos campos (espaços, tabelas, mapas de empatia etc.) apresentados aqui para fazer suas anotações e reflexões.</w:t>
                      </w:r>
                    </w:p>
                    <w:p w14:paraId="2B5DEF21" w14:textId="77777777" w:rsidR="00C774A7" w:rsidRPr="00294CBB" w:rsidRDefault="00C774A7" w:rsidP="00C774A7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 xml:space="preserve">Portanto, </w:t>
                      </w:r>
                      <w:r w:rsidRPr="00294CBB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para cada atividade proposta, vá ao seu portfólio</w:t>
                      </w: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 xml:space="preserve">, identifique a Semana e a Aula correspondente e </w:t>
                      </w:r>
                      <w:r w:rsidRPr="00294CBB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registre suas respostas</w:t>
                      </w: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oppins" w:hAnsi="Poppins" w:cs="Poppins"/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1BA01FE7" wp14:editId="68F4A793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2861945" cy="595630"/>
            <wp:effectExtent l="0" t="0" r="0" b="0"/>
            <wp:wrapNone/>
            <wp:docPr id="1056835238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35238" name="Imagem 2" descr="Interface gráfica do usuári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90D82" w14:textId="77777777" w:rsidR="00C774A7" w:rsidRDefault="00C774A7" w:rsidP="00FC62B1">
      <w:pPr>
        <w:ind w:left="426" w:hanging="426"/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167A1E7A" w14:textId="77777777" w:rsidR="00C774A7" w:rsidRDefault="00C774A7" w:rsidP="00FC62B1">
      <w:pPr>
        <w:ind w:left="426" w:hanging="426"/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3D998D96" w14:textId="77777777" w:rsidR="00C774A7" w:rsidRDefault="00C774A7" w:rsidP="00FC62B1">
      <w:pPr>
        <w:ind w:left="426" w:hanging="426"/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20E50083" w14:textId="77777777" w:rsidR="00C774A7" w:rsidRDefault="00C774A7" w:rsidP="00FC62B1">
      <w:pPr>
        <w:ind w:left="426" w:hanging="426"/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4769A0FB" w14:textId="77777777" w:rsidR="00C774A7" w:rsidRDefault="00C774A7" w:rsidP="00FC62B1">
      <w:pPr>
        <w:ind w:left="426" w:hanging="426"/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670493E2" w14:textId="77777777" w:rsidR="00C774A7" w:rsidRDefault="00C774A7" w:rsidP="00FC62B1">
      <w:pPr>
        <w:ind w:left="426" w:hanging="426"/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20AD5082" w14:textId="77777777" w:rsidR="00FC62B1" w:rsidRDefault="00FC62B1" w:rsidP="00FC62B1">
      <w:pPr>
        <w:ind w:left="426" w:hanging="426"/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6C49C706" w14:textId="3905702D" w:rsidR="0060776C" w:rsidRPr="00454835" w:rsidRDefault="0060776C" w:rsidP="00FC62B1">
      <w:pPr>
        <w:ind w:left="426" w:hanging="426"/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="000B156E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88120A" w:rsidRPr="0088120A">
        <w:rPr>
          <w:rFonts w:ascii="Poppins" w:hAnsi="Poppins" w:cs="Poppins"/>
          <w:b/>
          <w:bCs/>
          <w:noProof/>
          <w:sz w:val="32"/>
          <w:szCs w:val="32"/>
        </w:rPr>
        <w:t>Plano de mitigação de riscos</w:t>
      </w:r>
    </w:p>
    <w:p w14:paraId="65650FF6" w14:textId="77777777" w:rsidR="0060776C" w:rsidRPr="00814E58" w:rsidRDefault="0060776C" w:rsidP="00391DA9">
      <w:pPr>
        <w:spacing w:line="288" w:lineRule="auto"/>
        <w:ind w:left="426" w:hanging="426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Default="00E227A8" w:rsidP="0088120A">
      <w:pPr>
        <w:ind w:left="426" w:hanging="426"/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2C63180D" w14:textId="77777777" w:rsidR="0088120A" w:rsidRPr="0083474B" w:rsidRDefault="0088120A" w:rsidP="0088120A">
      <w:pPr>
        <w:ind w:left="426" w:hanging="426"/>
        <w:jc w:val="both"/>
        <w:rPr>
          <w:rFonts w:ascii="Poppins" w:hAnsi="Poppins" w:cs="Poppins"/>
          <w:b/>
          <w:bCs/>
          <w:noProof/>
          <w:sz w:val="28"/>
          <w:szCs w:val="28"/>
        </w:rPr>
      </w:pPr>
    </w:p>
    <w:p w14:paraId="39349ABD" w14:textId="3C94254C" w:rsidR="000B156E" w:rsidRPr="000B156E" w:rsidRDefault="000B156E" w:rsidP="0088120A">
      <w:pPr>
        <w:pStyle w:val="PargrafodaLista"/>
        <w:numPr>
          <w:ilvl w:val="0"/>
          <w:numId w:val="31"/>
        </w:numPr>
        <w:jc w:val="both"/>
        <w:rPr>
          <w:rFonts w:ascii="Poppins Light" w:hAnsi="Poppins Light" w:cs="Poppins Light"/>
          <w:noProof/>
        </w:rPr>
      </w:pPr>
      <w:r w:rsidRPr="000B156E">
        <w:rPr>
          <w:rFonts w:ascii="Poppins Light" w:hAnsi="Poppins Light" w:cs="Poppins Light"/>
          <w:noProof/>
        </w:rPr>
        <w:t>Desenvolver um plano de ação para mitigar os riscos identificados na aula anterior</w:t>
      </w:r>
      <w:r w:rsidR="00C93CCA">
        <w:rPr>
          <w:rFonts w:ascii="Poppins Light" w:hAnsi="Poppins Light" w:cs="Poppins Light"/>
          <w:noProof/>
        </w:rPr>
        <w:t>;</w:t>
      </w:r>
    </w:p>
    <w:p w14:paraId="739A9BD4" w14:textId="565DDEDC" w:rsidR="00421DC6" w:rsidRPr="000B156E" w:rsidRDefault="000B156E" w:rsidP="0088120A">
      <w:pPr>
        <w:pStyle w:val="PargrafodaLista"/>
        <w:numPr>
          <w:ilvl w:val="0"/>
          <w:numId w:val="31"/>
        </w:numPr>
        <w:jc w:val="both"/>
        <w:rPr>
          <w:rFonts w:ascii="Poppins Light" w:hAnsi="Poppins Light" w:cs="Poppins Light"/>
          <w:noProof/>
        </w:rPr>
      </w:pPr>
      <w:r w:rsidRPr="000B156E">
        <w:rPr>
          <w:rFonts w:ascii="Poppins Light" w:hAnsi="Poppins Light" w:cs="Poppins Light"/>
          <w:noProof/>
        </w:rPr>
        <w:t xml:space="preserve">Integrar os riscos e planos de ação ao escopo do </w:t>
      </w:r>
      <w:r w:rsidR="0030710D" w:rsidRPr="000B156E">
        <w:rPr>
          <w:rFonts w:ascii="Poppins Light" w:hAnsi="Poppins Light" w:cs="Poppins Light"/>
          <w:noProof/>
        </w:rPr>
        <w:t>Projeto Multidisciplinar</w:t>
      </w:r>
      <w:r w:rsidRPr="000B156E">
        <w:rPr>
          <w:rFonts w:ascii="Poppins Light" w:hAnsi="Poppins Light" w:cs="Poppins Light"/>
          <w:noProof/>
        </w:rPr>
        <w:t>.</w:t>
      </w:r>
    </w:p>
    <w:p w14:paraId="6E77FC68" w14:textId="77777777" w:rsidR="000B156E" w:rsidRPr="00FF4383" w:rsidRDefault="000B156E" w:rsidP="0088120A">
      <w:pPr>
        <w:pStyle w:val="PargrafodaLista"/>
        <w:ind w:left="426" w:hanging="426"/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Default="00E227A8" w:rsidP="0088120A">
      <w:pPr>
        <w:ind w:left="426" w:hanging="426"/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67B19749" w14:textId="77777777" w:rsidR="0088120A" w:rsidRPr="00814E58" w:rsidRDefault="0088120A" w:rsidP="0088120A">
      <w:pPr>
        <w:ind w:left="426" w:hanging="426"/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3560DD90" w14:textId="1A67ABFA" w:rsidR="000B156E" w:rsidRPr="000B156E" w:rsidRDefault="000B156E" w:rsidP="0088120A">
      <w:pPr>
        <w:pStyle w:val="PargrafodaLista"/>
        <w:numPr>
          <w:ilvl w:val="0"/>
          <w:numId w:val="30"/>
        </w:numPr>
        <w:jc w:val="both"/>
        <w:rPr>
          <w:rFonts w:ascii="Poppins Light" w:hAnsi="Poppins Light" w:cs="Poppins Light"/>
          <w:noProof/>
        </w:rPr>
      </w:pPr>
      <w:r w:rsidRPr="000B156E">
        <w:rPr>
          <w:rFonts w:ascii="Poppins Light" w:hAnsi="Poppins Light" w:cs="Poppins Light"/>
          <w:noProof/>
        </w:rPr>
        <w:t>Folhas de papel ou caderno</w:t>
      </w:r>
      <w:r w:rsidR="00C93CCA">
        <w:rPr>
          <w:rFonts w:ascii="Poppins Light" w:hAnsi="Poppins Light" w:cs="Poppins Light"/>
          <w:noProof/>
        </w:rPr>
        <w:t>;</w:t>
      </w:r>
    </w:p>
    <w:p w14:paraId="6020A5C4" w14:textId="163D67B8" w:rsidR="000B156E" w:rsidRPr="000B156E" w:rsidRDefault="000B156E" w:rsidP="0088120A">
      <w:pPr>
        <w:pStyle w:val="PargrafodaLista"/>
        <w:numPr>
          <w:ilvl w:val="0"/>
          <w:numId w:val="30"/>
        </w:numPr>
        <w:jc w:val="both"/>
        <w:rPr>
          <w:rFonts w:ascii="Poppins Light" w:hAnsi="Poppins Light" w:cs="Poppins Light"/>
          <w:noProof/>
        </w:rPr>
      </w:pPr>
      <w:r w:rsidRPr="000B156E">
        <w:rPr>
          <w:rFonts w:ascii="Poppins Light" w:hAnsi="Poppins Light" w:cs="Poppins Light"/>
          <w:noProof/>
        </w:rPr>
        <w:t>Canetas ou lápis</w:t>
      </w:r>
      <w:r w:rsidR="00C93CCA">
        <w:rPr>
          <w:rFonts w:ascii="Poppins Light" w:hAnsi="Poppins Light" w:cs="Poppins Light"/>
          <w:noProof/>
        </w:rPr>
        <w:t>;</w:t>
      </w:r>
    </w:p>
    <w:p w14:paraId="77863E1B" w14:textId="4CC0C5C6" w:rsidR="000B156E" w:rsidRDefault="000B156E" w:rsidP="0088120A">
      <w:pPr>
        <w:pStyle w:val="PargrafodaLista"/>
        <w:numPr>
          <w:ilvl w:val="0"/>
          <w:numId w:val="30"/>
        </w:numPr>
        <w:jc w:val="both"/>
        <w:rPr>
          <w:rFonts w:ascii="Poppins Light" w:hAnsi="Poppins Light" w:cs="Poppins Light"/>
          <w:noProof/>
        </w:rPr>
      </w:pPr>
      <w:r w:rsidRPr="000B156E">
        <w:rPr>
          <w:rFonts w:ascii="Poppins Light" w:hAnsi="Poppins Light" w:cs="Poppins Light"/>
          <w:noProof/>
        </w:rPr>
        <w:t>Resultados da análise SWOT da aula anterior</w:t>
      </w:r>
      <w:r w:rsidR="00C93CCA">
        <w:rPr>
          <w:rFonts w:ascii="Poppins Light" w:hAnsi="Poppins Light" w:cs="Poppins Light"/>
          <w:noProof/>
        </w:rPr>
        <w:t>;</w:t>
      </w:r>
    </w:p>
    <w:p w14:paraId="571BE300" w14:textId="19FA6F5A" w:rsidR="000B156E" w:rsidRDefault="000B156E" w:rsidP="0088120A">
      <w:pPr>
        <w:pStyle w:val="PargrafodaLista"/>
        <w:numPr>
          <w:ilvl w:val="0"/>
          <w:numId w:val="30"/>
        </w:numPr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lastRenderedPageBreak/>
        <w:t xml:space="preserve">Escopo do </w:t>
      </w:r>
      <w:r w:rsidR="0030710D">
        <w:rPr>
          <w:rFonts w:ascii="Poppins Light" w:hAnsi="Poppins Light" w:cs="Poppins Light"/>
          <w:noProof/>
        </w:rPr>
        <w:t>Projeto Multidisciplinar</w:t>
      </w:r>
      <w:r w:rsidR="00C93CCA">
        <w:rPr>
          <w:rFonts w:ascii="Poppins Light" w:hAnsi="Poppins Light" w:cs="Poppins Light"/>
          <w:noProof/>
        </w:rPr>
        <w:t>.</w:t>
      </w:r>
    </w:p>
    <w:p w14:paraId="5BB5CF24" w14:textId="77777777" w:rsidR="00391DA9" w:rsidRDefault="00391DA9" w:rsidP="0088120A">
      <w:pPr>
        <w:ind w:left="426" w:hanging="426"/>
        <w:jc w:val="both"/>
        <w:rPr>
          <w:rFonts w:ascii="Poppins Light" w:hAnsi="Poppins Light" w:cs="Poppins Light"/>
          <w:noProof/>
        </w:rPr>
      </w:pPr>
    </w:p>
    <w:p w14:paraId="27A9AAEE" w14:textId="5AF8DBE6" w:rsidR="00391DA9" w:rsidRDefault="00391DA9" w:rsidP="0088120A">
      <w:pPr>
        <w:ind w:left="426" w:hanging="426"/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Observação</w:t>
      </w:r>
    </w:p>
    <w:p w14:paraId="41FE1638" w14:textId="77777777" w:rsidR="0088120A" w:rsidRPr="00814E58" w:rsidRDefault="0088120A" w:rsidP="0088120A">
      <w:pPr>
        <w:ind w:left="426" w:hanging="426"/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7CFC1384" w14:textId="2F2DF051" w:rsidR="00391DA9" w:rsidRPr="00391DA9" w:rsidRDefault="00391DA9" w:rsidP="0088120A">
      <w:pPr>
        <w:pStyle w:val="PargrafodaLista"/>
        <w:numPr>
          <w:ilvl w:val="0"/>
          <w:numId w:val="29"/>
        </w:numPr>
        <w:jc w:val="both"/>
        <w:rPr>
          <w:rFonts w:ascii="Poppins Light" w:hAnsi="Poppins Light" w:cs="Poppins Light"/>
          <w:noProof/>
        </w:rPr>
      </w:pPr>
      <w:r w:rsidRPr="00391DA9">
        <w:rPr>
          <w:rFonts w:ascii="Poppins Light" w:hAnsi="Poppins Light" w:cs="Poppins Light"/>
          <w:noProof/>
        </w:rPr>
        <w:t xml:space="preserve">Esta atividade deverá ser executada pelos grupos formados </w:t>
      </w:r>
      <w:r w:rsidR="0082007E">
        <w:rPr>
          <w:rFonts w:ascii="Poppins Light" w:hAnsi="Poppins Light" w:cs="Poppins Light"/>
          <w:noProof/>
        </w:rPr>
        <w:t xml:space="preserve">anteriormente </w:t>
      </w:r>
      <w:r w:rsidRPr="00391DA9">
        <w:rPr>
          <w:rFonts w:ascii="Poppins Light" w:hAnsi="Poppins Light" w:cs="Poppins Light"/>
          <w:noProof/>
        </w:rPr>
        <w:t xml:space="preserve">para o </w:t>
      </w:r>
      <w:r w:rsidR="0030710D" w:rsidRPr="00391DA9">
        <w:rPr>
          <w:rFonts w:ascii="Poppins Light" w:hAnsi="Poppins Light" w:cs="Poppins Light"/>
          <w:noProof/>
        </w:rPr>
        <w:t>Projeto Multidisciplinar</w:t>
      </w:r>
      <w:r w:rsidRPr="00391DA9">
        <w:rPr>
          <w:rFonts w:ascii="Poppins Light" w:hAnsi="Poppins Light" w:cs="Poppins Light"/>
          <w:noProof/>
        </w:rPr>
        <w:t>.</w:t>
      </w:r>
    </w:p>
    <w:p w14:paraId="7827EBF4" w14:textId="776BAF24" w:rsidR="000B156E" w:rsidRPr="000B156E" w:rsidRDefault="008B2A1F" w:rsidP="0088120A">
      <w:pPr>
        <w:ind w:left="426" w:hanging="426"/>
        <w:jc w:val="both"/>
        <w:rPr>
          <w:rFonts w:ascii="Poppins Light" w:hAnsi="Poppins Light" w:cs="Poppins Light"/>
          <w:noProof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58FC796" wp14:editId="792AEF5C">
                <wp:simplePos x="0" y="0"/>
                <wp:positionH relativeFrom="margin">
                  <wp:align>right</wp:align>
                </wp:positionH>
                <wp:positionV relativeFrom="paragraph">
                  <wp:posOffset>231496</wp:posOffset>
                </wp:positionV>
                <wp:extent cx="1893570" cy="378460"/>
                <wp:effectExtent l="0" t="0" r="0" b="2540"/>
                <wp:wrapNone/>
                <wp:docPr id="2032383068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3570" cy="378460"/>
                          <a:chOff x="0" y="0"/>
                          <a:chExt cx="1894078" cy="378460"/>
                        </a:xfrm>
                      </wpg:grpSpPr>
                      <wpg:grpSp>
                        <wpg:cNvPr id="1165943277" name="Agrupar 3">
                          <a:extLst>
                            <a:ext uri="{FF2B5EF4-FFF2-40B4-BE49-F238E27FC236}">
                              <a16:creationId xmlns:a16="http://schemas.microsoft.com/office/drawing/2014/main" id="{0FFC4A65-21D8-59DD-BAEF-81B44723D626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879600" cy="378460"/>
                            <a:chOff x="124418" y="151539"/>
                            <a:chExt cx="1881789" cy="379749"/>
                          </a:xfrm>
                        </wpg:grpSpPr>
                        <pic:pic xmlns:pic="http://schemas.openxmlformats.org/drawingml/2006/picture">
                          <pic:nvPicPr>
                            <pic:cNvPr id="383374786" name="Imagem 383374786">
                              <a:extLst>
                                <a:ext uri="{FF2B5EF4-FFF2-40B4-BE49-F238E27FC236}">
                                  <a16:creationId xmlns:a16="http://schemas.microsoft.com/office/drawing/2014/main" id="{6917D53D-E7F6-1037-ABAC-C5E8F788339B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4418" y="151539"/>
                              <a:ext cx="738252" cy="37974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53059941" name="Imagem 1453059941">
                              <a:extLst>
                                <a:ext uri="{FF2B5EF4-FFF2-40B4-BE49-F238E27FC236}">
                                  <a16:creationId xmlns:a16="http://schemas.microsoft.com/office/drawing/2014/main" id="{18B5CCA0-5992-D216-EE63-690CDC2D8EEC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9427" y="237479"/>
                              <a:ext cx="1406780" cy="200804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352627054" name="Imagem 6">
                            <a:extLst>
                              <a:ext uri="{FF2B5EF4-FFF2-40B4-BE49-F238E27FC236}">
                                <a16:creationId xmlns:a16="http://schemas.microsoft.com/office/drawing/2014/main" id="{A3288AC2-A264-ED9D-6E75-373D858133F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9261" y="51207"/>
                            <a:ext cx="339725" cy="22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7557328" name="CaixaDeTexto 7">
                          <a:extLst>
                            <a:ext uri="{FF2B5EF4-FFF2-40B4-BE49-F238E27FC236}">
                              <a16:creationId xmlns:a16="http://schemas.microsoft.com/office/drawing/2014/main" id="{860AAB4C-67D3-2788-AC88-265ED42A241A}"/>
                            </a:ext>
                          </a:extLst>
                        </wps:cNvPr>
                        <wps:cNvSpPr txBox="1"/>
                        <wps:spPr>
                          <a:xfrm>
                            <a:off x="475488" y="51207"/>
                            <a:ext cx="1418590" cy="31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E54A4B" w14:textId="77777777" w:rsidR="008B2A1F" w:rsidRPr="008B2A1F" w:rsidRDefault="008B2A1F" w:rsidP="008B2A1F">
                              <w:pPr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8B2A1F"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DE OLHO NO MODELO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rtlCol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FC796" id="Agrupar 2" o:spid="_x0000_s1027" style="position:absolute;left:0;text-align:left;margin-left:97.9pt;margin-top:18.25pt;width:149.1pt;height:29.8pt;z-index:-251652096;mso-position-horizontal:right;mso-position-horizontal-relative:margin" coordsize="18940,378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">
                <v:group id="Agrupar 3" o:spid="_x0000_s1028" style="position:absolute;width:18796;height:3784" coordorigin="1244,1515" coordsize="18817,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m 383374786" o:spid="_x0000_s1029" type="#_x0000_t75" style="position:absolute;left:1244;top:1515;width:7382;height:3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">
                    <v:imagedata r:id="rId14" o:title=""/>
                  </v:shape>
                  <v:shape id="Imagem 1453059941" o:spid="_x0000_s1030" type="#_x0000_t75" style="position:absolute;left:5994;top:2374;width:14068;height:2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">
                    <v:imagedata r:id="rId15" o:title=""/>
                  </v:shape>
                </v:group>
                <v:shape id="Imagem 6" o:spid="_x0000_s1031" type="#_x0000_t75" style="position:absolute;left:292;top:512;width:3397;height:2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">
                  <v:imagedata r:id="rId16" o:title=""/>
                </v:shape>
                <v:shape id="CaixaDeTexto 7" o:spid="_x0000_s1032" type="#_x0000_t202" style="position:absolute;left:4754;top:512;width:14186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" filled="f" stroked="f">
                  <v:textbox inset="2.53958mm,1.2694mm,2.53958mm,1.2694mm">
                    <w:txbxContent>
                      <w:p w14:paraId="7BE54A4B" w14:textId="77777777" w:rsidR="008B2A1F" w:rsidRPr="008B2A1F" w:rsidRDefault="008B2A1F" w:rsidP="008B2A1F">
                        <w:pPr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8B2A1F"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DE OLHO NO MODELO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ED21B0B" w14:textId="28D11051" w:rsidR="00E227A8" w:rsidRDefault="00E227A8" w:rsidP="0088120A">
      <w:pPr>
        <w:ind w:left="426" w:hanging="426"/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 xml:space="preserve">Procedimento </w:t>
      </w:r>
      <w:r w:rsidR="00464B32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Pr="00814E58">
        <w:rPr>
          <w:rFonts w:ascii="Poppins" w:hAnsi="Poppins" w:cs="Poppins"/>
          <w:b/>
          <w:bCs/>
          <w:noProof/>
          <w:sz w:val="32"/>
          <w:szCs w:val="32"/>
        </w:rPr>
        <w:t>xperimental</w:t>
      </w:r>
      <w:r w:rsidR="008B2A1F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</w:p>
    <w:p w14:paraId="69CD7AA8" w14:textId="480C86D2" w:rsidR="000B156E" w:rsidRDefault="000B156E" w:rsidP="0088120A">
      <w:pPr>
        <w:ind w:left="426" w:hanging="426"/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317C23FF" w14:textId="436DB625" w:rsidR="000B156E" w:rsidRPr="00C774A7" w:rsidRDefault="000B156E" w:rsidP="0088120A">
      <w:pPr>
        <w:pStyle w:val="PargrafodaLista"/>
        <w:numPr>
          <w:ilvl w:val="0"/>
          <w:numId w:val="22"/>
        </w:numPr>
        <w:ind w:left="426" w:hanging="426"/>
        <w:jc w:val="both"/>
        <w:rPr>
          <w:rFonts w:ascii="Poppins" w:hAnsi="Poppins" w:cs="Poppins"/>
          <w:noProof/>
        </w:rPr>
      </w:pPr>
      <w:r w:rsidRPr="00C774A7">
        <w:rPr>
          <w:rFonts w:ascii="Poppins" w:hAnsi="Poppins" w:cs="Poppins"/>
          <w:b/>
          <w:bCs/>
          <w:noProof/>
        </w:rPr>
        <w:t>Revisão dos riscos identificados</w:t>
      </w:r>
      <w:r w:rsidR="00391DA9" w:rsidRPr="00C774A7">
        <w:rPr>
          <w:rFonts w:ascii="Poppins" w:hAnsi="Poppins" w:cs="Poppins"/>
        </w:rPr>
        <w:t xml:space="preserve"> </w:t>
      </w:r>
      <w:r w:rsidR="00391DA9" w:rsidRPr="00C774A7">
        <w:rPr>
          <w:rFonts w:ascii="Poppins" w:hAnsi="Poppins" w:cs="Poppins"/>
          <w:b/>
          <w:bCs/>
          <w:noProof/>
        </w:rPr>
        <w:t>(8 minutos)</w:t>
      </w:r>
    </w:p>
    <w:p w14:paraId="30EEE849" w14:textId="77777777" w:rsidR="0082007E" w:rsidRPr="000B156E" w:rsidRDefault="0082007E" w:rsidP="0082007E">
      <w:pPr>
        <w:pStyle w:val="PargrafodaLista"/>
        <w:ind w:left="426"/>
        <w:jc w:val="both"/>
        <w:rPr>
          <w:rFonts w:ascii="Poppins Light" w:hAnsi="Poppins Light" w:cs="Poppins Light"/>
          <w:noProof/>
        </w:rPr>
      </w:pPr>
    </w:p>
    <w:p w14:paraId="1EFBD955" w14:textId="65C2BC61" w:rsidR="00AC1EFF" w:rsidRPr="00AC1EFF" w:rsidRDefault="00AC1EFF" w:rsidP="00AC1EFF">
      <w:pPr>
        <w:numPr>
          <w:ilvl w:val="0"/>
          <w:numId w:val="25"/>
        </w:numPr>
        <w:jc w:val="both"/>
        <w:rPr>
          <w:rFonts w:ascii="Poppins Light" w:hAnsi="Poppins Light" w:cs="Poppins Light"/>
          <w:noProof/>
        </w:rPr>
      </w:pPr>
      <w:r w:rsidRPr="00AC1EFF">
        <w:rPr>
          <w:rFonts w:ascii="Poppins Light" w:hAnsi="Poppins Light" w:cs="Poppins Light"/>
          <w:noProof/>
        </w:rPr>
        <w:t>Revisem os riscos que vocês listaram durante a análise SWOT da aula anterior</w:t>
      </w:r>
      <w:r w:rsidR="00C93CCA">
        <w:rPr>
          <w:rFonts w:ascii="Poppins Light" w:hAnsi="Poppins Light" w:cs="Poppins Light"/>
          <w:noProof/>
        </w:rPr>
        <w:t>;</w:t>
      </w:r>
    </w:p>
    <w:p w14:paraId="3ECD5431" w14:textId="77777777" w:rsidR="00AC1EFF" w:rsidRPr="00AC1EFF" w:rsidRDefault="00AC1EFF" w:rsidP="00AC1EFF">
      <w:pPr>
        <w:numPr>
          <w:ilvl w:val="0"/>
          <w:numId w:val="25"/>
        </w:numPr>
        <w:jc w:val="both"/>
        <w:rPr>
          <w:rFonts w:ascii="Poppins Light" w:hAnsi="Poppins Light" w:cs="Poppins Light"/>
          <w:noProof/>
        </w:rPr>
      </w:pPr>
      <w:r w:rsidRPr="00AC1EFF">
        <w:rPr>
          <w:rFonts w:ascii="Poppins Light" w:hAnsi="Poppins Light" w:cs="Poppins Light"/>
          <w:noProof/>
        </w:rPr>
        <w:t>Discutam as estratégias que podem ser usadas para mitigar esses riscos. A mitigação consiste em reduzir ou eliminar o impacto de cada risco.</w:t>
      </w:r>
    </w:p>
    <w:p w14:paraId="65241293" w14:textId="4B3FE226" w:rsidR="006E0D64" w:rsidRDefault="006E0D64" w:rsidP="00AC1EFF">
      <w:pPr>
        <w:ind w:left="720"/>
        <w:jc w:val="both"/>
        <w:rPr>
          <w:rFonts w:ascii="Poppins Light" w:hAnsi="Poppins Light" w:cs="Poppins Light"/>
          <w:i/>
          <w:noProof/>
          <w:color w:val="808080" w:themeColor="background1" w:themeShade="80"/>
        </w:rPr>
      </w:pPr>
    </w:p>
    <w:p w14:paraId="08038B6D" w14:textId="77777777" w:rsidR="0099703E" w:rsidRPr="0099703E" w:rsidRDefault="0099703E" w:rsidP="0099703E">
      <w:pPr>
        <w:ind w:left="720"/>
        <w:jc w:val="both"/>
        <w:rPr>
          <w:rFonts w:ascii="Poppins Light" w:hAnsi="Poppins Light" w:cs="Poppins Light"/>
          <w:iCs/>
          <w:noProof/>
          <w:color w:val="808080" w:themeColor="background1" w:themeShade="80"/>
        </w:rPr>
      </w:pP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t>1. Revisão dos riscos identificados</w:t>
      </w:r>
    </w:p>
    <w:p w14:paraId="0B088F6C" w14:textId="77777777" w:rsidR="0099703E" w:rsidRPr="0099703E" w:rsidRDefault="0099703E" w:rsidP="0099703E">
      <w:pPr>
        <w:ind w:left="720"/>
        <w:jc w:val="both"/>
        <w:rPr>
          <w:rFonts w:ascii="Poppins Light" w:hAnsi="Poppins Light" w:cs="Poppins Light"/>
          <w:iCs/>
          <w:noProof/>
          <w:color w:val="808080" w:themeColor="background1" w:themeShade="80"/>
        </w:rPr>
      </w:pP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t>Durante a análise SWOT realizada anteriormente, foram identificados alguns riscos que podem impactar o desenvolvimento do Projeto Multidisciplinar. Após a revisão desses riscos, o grupo discutiu possíveis estratégias para mitigar seus efeitos.</w:t>
      </w:r>
    </w:p>
    <w:p w14:paraId="6272C5E6" w14:textId="77777777" w:rsidR="0099703E" w:rsidRPr="0099703E" w:rsidRDefault="0099703E" w:rsidP="0099703E">
      <w:pPr>
        <w:ind w:left="720"/>
        <w:jc w:val="both"/>
        <w:rPr>
          <w:rFonts w:ascii="Poppins Light" w:hAnsi="Poppins Light" w:cs="Poppins Light"/>
          <w:iCs/>
          <w:noProof/>
          <w:color w:val="808080" w:themeColor="background1" w:themeShade="80"/>
        </w:rPr>
      </w:pP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t>Os principais riscos identificados foram:</w:t>
      </w:r>
    </w:p>
    <w:p w14:paraId="681EF413" w14:textId="77777777" w:rsidR="0099703E" w:rsidRPr="0099703E" w:rsidRDefault="0099703E" w:rsidP="0099703E">
      <w:pPr>
        <w:numPr>
          <w:ilvl w:val="0"/>
          <w:numId w:val="45"/>
        </w:numPr>
        <w:jc w:val="both"/>
        <w:rPr>
          <w:rFonts w:ascii="Poppins Light" w:hAnsi="Poppins Light" w:cs="Poppins Light"/>
          <w:iCs/>
          <w:noProof/>
          <w:color w:val="808080" w:themeColor="background1" w:themeShade="80"/>
        </w:rPr>
      </w:pP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t>Risco 1: Baixa participação do público no projeto</w:t>
      </w: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br/>
      </w:r>
      <w:r w:rsidRPr="0099703E">
        <w:rPr>
          <w:rFonts w:ascii="Segoe UI Emoji" w:hAnsi="Segoe UI Emoji" w:cs="Segoe UI Emoji"/>
          <w:iCs/>
          <w:noProof/>
          <w:color w:val="808080" w:themeColor="background1" w:themeShade="80"/>
        </w:rPr>
        <w:t>➡️</w:t>
      </w: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t xml:space="preserve"> Estratégia de mitigação: Realizar ações de divulgação, como uso de redes sociais, cartazes e comunicação direta com o público-alvo, aumentando o engajamento e o interesse. </w:t>
      </w:r>
    </w:p>
    <w:p w14:paraId="06866FD9" w14:textId="77777777" w:rsidR="0099703E" w:rsidRPr="0099703E" w:rsidRDefault="0099703E" w:rsidP="0099703E">
      <w:pPr>
        <w:ind w:left="720"/>
        <w:jc w:val="both"/>
        <w:rPr>
          <w:rFonts w:ascii="Poppins Light" w:hAnsi="Poppins Light" w:cs="Poppins Light"/>
          <w:iCs/>
          <w:noProof/>
          <w:color w:val="808080" w:themeColor="background1" w:themeShade="80"/>
        </w:rPr>
      </w:pP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pict w14:anchorId="6A157018">
          <v:rect id="_x0000_i1083" style="width:0;height:1.5pt" o:hralign="center" o:hrstd="t" o:hr="t" fillcolor="#a0a0a0" stroked="f"/>
        </w:pict>
      </w:r>
    </w:p>
    <w:p w14:paraId="6E7D7D5E" w14:textId="77777777" w:rsidR="0099703E" w:rsidRPr="0099703E" w:rsidRDefault="0099703E" w:rsidP="0099703E">
      <w:pPr>
        <w:numPr>
          <w:ilvl w:val="0"/>
          <w:numId w:val="46"/>
        </w:numPr>
        <w:jc w:val="both"/>
        <w:rPr>
          <w:rFonts w:ascii="Poppins Light" w:hAnsi="Poppins Light" w:cs="Poppins Light"/>
          <w:iCs/>
          <w:noProof/>
          <w:color w:val="808080" w:themeColor="background1" w:themeShade="80"/>
        </w:rPr>
      </w:pP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t>Risco 2: Falta de recursos financeiros</w:t>
      </w: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br/>
      </w:r>
      <w:r w:rsidRPr="0099703E">
        <w:rPr>
          <w:rFonts w:ascii="Segoe UI Emoji" w:hAnsi="Segoe UI Emoji" w:cs="Segoe UI Emoji"/>
          <w:iCs/>
          <w:noProof/>
          <w:color w:val="808080" w:themeColor="background1" w:themeShade="80"/>
        </w:rPr>
        <w:t>➡️</w:t>
      </w: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t xml:space="preserve"> Estratégia de mitigação: Buscar parcerias e patrocínios com empresas locais, além de organizar melhor o orçamento disponível. </w:t>
      </w:r>
    </w:p>
    <w:p w14:paraId="5F3F7F6D" w14:textId="77777777" w:rsidR="0099703E" w:rsidRPr="0099703E" w:rsidRDefault="0099703E" w:rsidP="0099703E">
      <w:pPr>
        <w:ind w:left="720"/>
        <w:jc w:val="both"/>
        <w:rPr>
          <w:rFonts w:ascii="Poppins Light" w:hAnsi="Poppins Light" w:cs="Poppins Light"/>
          <w:iCs/>
          <w:noProof/>
          <w:color w:val="808080" w:themeColor="background1" w:themeShade="80"/>
        </w:rPr>
      </w:pP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pict w14:anchorId="537A2E05">
          <v:rect id="_x0000_i1084" style="width:0;height:1.5pt" o:hralign="center" o:hrstd="t" o:hr="t" fillcolor="#a0a0a0" stroked="f"/>
        </w:pict>
      </w:r>
    </w:p>
    <w:p w14:paraId="2208513D" w14:textId="13946338" w:rsidR="0099703E" w:rsidRPr="0099703E" w:rsidRDefault="0099703E" w:rsidP="0099703E">
      <w:pPr>
        <w:numPr>
          <w:ilvl w:val="0"/>
          <w:numId w:val="47"/>
        </w:numPr>
        <w:jc w:val="both"/>
        <w:rPr>
          <w:rFonts w:ascii="Poppins Light" w:hAnsi="Poppins Light" w:cs="Poppins Light"/>
          <w:iCs/>
          <w:noProof/>
          <w:color w:val="808080" w:themeColor="background1" w:themeShade="80"/>
        </w:rPr>
      </w:pP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t>Risco 3: Atraso na entrega de materiais</w:t>
      </w: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br/>
        <w:t xml:space="preserve">Estratégia de mitigação: Planejar com antecedência, escolher fornecedores confiáveis e acompanhar os prazos de entrega. </w:t>
      </w:r>
    </w:p>
    <w:p w14:paraId="3421666E" w14:textId="77777777" w:rsidR="0099703E" w:rsidRPr="0099703E" w:rsidRDefault="0099703E" w:rsidP="0099703E">
      <w:pPr>
        <w:ind w:left="720"/>
        <w:jc w:val="both"/>
        <w:rPr>
          <w:rFonts w:ascii="Poppins Light" w:hAnsi="Poppins Light" w:cs="Poppins Light"/>
          <w:iCs/>
          <w:noProof/>
          <w:color w:val="808080" w:themeColor="background1" w:themeShade="80"/>
        </w:rPr>
      </w:pP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pict w14:anchorId="114465D6">
          <v:rect id="_x0000_i1085" style="width:0;height:1.5pt" o:hralign="center" o:hrstd="t" o:hr="t" fillcolor="#a0a0a0" stroked="f"/>
        </w:pict>
      </w:r>
    </w:p>
    <w:p w14:paraId="00635891" w14:textId="77777777" w:rsidR="0099703E" w:rsidRPr="0099703E" w:rsidRDefault="0099703E" w:rsidP="0099703E">
      <w:pPr>
        <w:numPr>
          <w:ilvl w:val="0"/>
          <w:numId w:val="48"/>
        </w:numPr>
        <w:jc w:val="both"/>
        <w:rPr>
          <w:rFonts w:ascii="Poppins Light" w:hAnsi="Poppins Light" w:cs="Poppins Light"/>
          <w:iCs/>
          <w:noProof/>
          <w:color w:val="808080" w:themeColor="background1" w:themeShade="80"/>
        </w:rPr>
      </w:pP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lastRenderedPageBreak/>
        <w:t>Risco 4: Problemas técnicos durante a execução</w:t>
      </w: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br/>
      </w:r>
      <w:r w:rsidRPr="0099703E">
        <w:rPr>
          <w:rFonts w:ascii="Segoe UI Emoji" w:hAnsi="Segoe UI Emoji" w:cs="Segoe UI Emoji"/>
          <w:iCs/>
          <w:noProof/>
          <w:color w:val="808080" w:themeColor="background1" w:themeShade="80"/>
        </w:rPr>
        <w:t>➡️</w:t>
      </w:r>
      <w:r w:rsidRPr="0099703E">
        <w:rPr>
          <w:rFonts w:ascii="Poppins Light" w:hAnsi="Poppins Light" w:cs="Poppins Light"/>
          <w:iCs/>
          <w:noProof/>
          <w:color w:val="808080" w:themeColor="background1" w:themeShade="80"/>
        </w:rPr>
        <w:t xml:space="preserve"> Estratégia de mitigação: Testar previamente os equipamentos e garantir alternativas disponíveis em caso de falhas.</w:t>
      </w:r>
    </w:p>
    <w:p w14:paraId="22475BB3" w14:textId="2A9A2C01" w:rsidR="006E0D64" w:rsidRDefault="006E0D64" w:rsidP="00AC1EFF">
      <w:pPr>
        <w:ind w:left="720"/>
        <w:jc w:val="both"/>
        <w:rPr>
          <w:rFonts w:ascii="Poppins Light" w:hAnsi="Poppins Light" w:cs="Poppins Light"/>
          <w:i/>
          <w:noProof/>
          <w:color w:val="808080" w:themeColor="background1" w:themeShade="80"/>
        </w:rPr>
      </w:pPr>
    </w:p>
    <w:p w14:paraId="36A6B702" w14:textId="77777777" w:rsidR="006E0D64" w:rsidRDefault="006E0D64" w:rsidP="00AC1EFF">
      <w:pPr>
        <w:ind w:left="720"/>
        <w:jc w:val="both"/>
        <w:rPr>
          <w:rFonts w:ascii="Poppins Light" w:hAnsi="Poppins Light" w:cs="Poppins Light"/>
          <w:i/>
          <w:noProof/>
          <w:color w:val="808080" w:themeColor="background1" w:themeShade="80"/>
        </w:rPr>
      </w:pPr>
    </w:p>
    <w:p w14:paraId="207E6DA6" w14:textId="1BBCD792" w:rsidR="00AC1EFF" w:rsidRPr="00C774A7" w:rsidRDefault="00AC1EFF" w:rsidP="0082007E">
      <w:pPr>
        <w:ind w:left="720"/>
        <w:rPr>
          <w:rFonts w:ascii="Poppins" w:hAnsi="Poppins" w:cs="Poppins"/>
          <w:b/>
          <w:bCs/>
          <w:iCs/>
          <w:noProof/>
        </w:rPr>
      </w:pPr>
      <w:r w:rsidRPr="00C774A7">
        <w:rPr>
          <w:rFonts w:ascii="Poppins" w:hAnsi="Poppins" w:cs="Poppins"/>
          <w:b/>
          <w:bCs/>
          <w:iCs/>
          <w:noProof/>
        </w:rPr>
        <w:t>Exemplo de riscos identificados em um contexto de um projeto sobre um evento de formatura:</w:t>
      </w:r>
    </w:p>
    <w:p w14:paraId="707294F6" w14:textId="77777777" w:rsidR="0082007E" w:rsidRPr="0082007E" w:rsidRDefault="0082007E" w:rsidP="0082007E">
      <w:pPr>
        <w:ind w:left="720"/>
        <w:rPr>
          <w:rFonts w:ascii="Poppins Light" w:hAnsi="Poppins Light" w:cs="Poppins Light"/>
          <w:b/>
          <w:bCs/>
          <w:iCs/>
          <w:noProof/>
        </w:rPr>
      </w:pPr>
    </w:p>
    <w:p w14:paraId="3CDD9299" w14:textId="7AC1AF60" w:rsidR="00AC1EFF" w:rsidRPr="0082007E" w:rsidRDefault="00AC1EFF" w:rsidP="0082007E">
      <w:pPr>
        <w:pStyle w:val="PargrafodaLista"/>
        <w:numPr>
          <w:ilvl w:val="0"/>
          <w:numId w:val="44"/>
        </w:numPr>
        <w:jc w:val="both"/>
        <w:rPr>
          <w:rFonts w:ascii="Poppins Light" w:hAnsi="Poppins Light" w:cs="Poppins Light"/>
          <w:iCs/>
          <w:noProof/>
        </w:rPr>
      </w:pPr>
      <w:r w:rsidRPr="0082007E">
        <w:rPr>
          <w:rFonts w:ascii="Poppins Light" w:hAnsi="Poppins Light" w:cs="Poppins Light"/>
          <w:iCs/>
          <w:noProof/>
        </w:rPr>
        <w:t>Risco 1: Orçamento limitado para decoração</w:t>
      </w:r>
      <w:r w:rsidR="00C93CCA">
        <w:rPr>
          <w:rFonts w:ascii="Poppins Light" w:hAnsi="Poppins Light" w:cs="Poppins Light"/>
          <w:iCs/>
          <w:noProof/>
        </w:rPr>
        <w:t>;</w:t>
      </w:r>
    </w:p>
    <w:p w14:paraId="63DED993" w14:textId="6D523A05" w:rsidR="00AC1EFF" w:rsidRPr="0082007E" w:rsidRDefault="00AC1EFF" w:rsidP="0082007E">
      <w:pPr>
        <w:pStyle w:val="PargrafodaLista"/>
        <w:numPr>
          <w:ilvl w:val="0"/>
          <w:numId w:val="44"/>
        </w:numPr>
        <w:jc w:val="both"/>
        <w:rPr>
          <w:rFonts w:ascii="Poppins Light" w:hAnsi="Poppins Light" w:cs="Poppins Light"/>
          <w:iCs/>
          <w:noProof/>
        </w:rPr>
      </w:pPr>
      <w:r w:rsidRPr="0082007E">
        <w:rPr>
          <w:rFonts w:ascii="Poppins Light" w:hAnsi="Poppins Light" w:cs="Poppins Light"/>
          <w:iCs/>
          <w:noProof/>
        </w:rPr>
        <w:t>Risco 2: Possível baixa adesão dos alunos</w:t>
      </w:r>
      <w:r w:rsidR="00C93CCA">
        <w:rPr>
          <w:rFonts w:ascii="Poppins Light" w:hAnsi="Poppins Light" w:cs="Poppins Light"/>
          <w:iCs/>
          <w:noProof/>
        </w:rPr>
        <w:t>.</w:t>
      </w:r>
    </w:p>
    <w:p w14:paraId="07BDE337" w14:textId="1384AC9E" w:rsidR="00391DA9" w:rsidRPr="000B156E" w:rsidRDefault="00AC1EFF" w:rsidP="00AC1EFF">
      <w:pPr>
        <w:ind w:left="720"/>
        <w:jc w:val="both"/>
        <w:rPr>
          <w:rFonts w:ascii="Poppins Light" w:hAnsi="Poppins Light" w:cs="Poppins Light"/>
          <w:noProof/>
        </w:rPr>
      </w:pPr>
      <w:r w:rsidRPr="000B156E">
        <w:rPr>
          <w:rFonts w:ascii="Poppins Light" w:hAnsi="Poppins Light" w:cs="Poppins Light"/>
          <w:noProof/>
        </w:rPr>
        <w:t xml:space="preserve"> </w:t>
      </w:r>
    </w:p>
    <w:p w14:paraId="2B0796C7" w14:textId="1BCD2EDC" w:rsidR="000B156E" w:rsidRPr="00C774A7" w:rsidRDefault="00146A43" w:rsidP="0088120A">
      <w:pPr>
        <w:pStyle w:val="PargrafodaLista"/>
        <w:numPr>
          <w:ilvl w:val="0"/>
          <w:numId w:val="22"/>
        </w:numPr>
        <w:ind w:left="426" w:hanging="426"/>
        <w:jc w:val="both"/>
        <w:rPr>
          <w:rFonts w:ascii="Poppins" w:hAnsi="Poppins" w:cs="Poppins"/>
          <w:noProof/>
        </w:rPr>
      </w:pPr>
      <w:r w:rsidRPr="00C774A7">
        <w:rPr>
          <w:rFonts w:ascii="Poppins" w:hAnsi="Poppins" w:cs="Poppins"/>
          <w:b/>
          <w:bCs/>
          <w:noProof/>
        </w:rPr>
        <w:t>Desenvolvimento do plano de ação</w:t>
      </w:r>
      <w:r w:rsidR="00391DA9" w:rsidRPr="00C774A7">
        <w:rPr>
          <w:rFonts w:ascii="Poppins" w:hAnsi="Poppins" w:cs="Poppins"/>
        </w:rPr>
        <w:t xml:space="preserve"> </w:t>
      </w:r>
      <w:r w:rsidR="00391DA9" w:rsidRPr="00C774A7">
        <w:rPr>
          <w:rFonts w:ascii="Poppins" w:hAnsi="Poppins" w:cs="Poppins"/>
          <w:b/>
          <w:bCs/>
          <w:noProof/>
        </w:rPr>
        <w:t>(18 minutos)</w:t>
      </w:r>
    </w:p>
    <w:p w14:paraId="308F8D17" w14:textId="77777777" w:rsidR="0082007E" w:rsidRPr="000B156E" w:rsidRDefault="0082007E" w:rsidP="0082007E">
      <w:pPr>
        <w:pStyle w:val="PargrafodaLista"/>
        <w:ind w:left="426"/>
        <w:jc w:val="both"/>
        <w:rPr>
          <w:rFonts w:ascii="Poppins Light" w:hAnsi="Poppins Light" w:cs="Poppins Light"/>
          <w:noProof/>
        </w:rPr>
      </w:pPr>
    </w:p>
    <w:p w14:paraId="74D2BB17" w14:textId="77777777" w:rsidR="00AC1EFF" w:rsidRPr="00AC1EFF" w:rsidRDefault="00AC1EFF" w:rsidP="00AC1EFF">
      <w:pPr>
        <w:jc w:val="both"/>
        <w:rPr>
          <w:rFonts w:ascii="Poppins Light" w:hAnsi="Poppins Light" w:cs="Poppins Light"/>
          <w:noProof/>
        </w:rPr>
      </w:pPr>
      <w:r w:rsidRPr="00AC1EFF">
        <w:rPr>
          <w:rFonts w:ascii="Poppins Light" w:hAnsi="Poppins Light" w:cs="Poppins Light"/>
          <w:noProof/>
        </w:rPr>
        <w:t>Cada grupo deve desenvolver um plano de ação para cada risco identificado. O plano precisa ser detalhado, respondendo às seguintes perguntas:</w:t>
      </w:r>
    </w:p>
    <w:p w14:paraId="53606022" w14:textId="77777777" w:rsidR="00AC1EFF" w:rsidRPr="00AC1EFF" w:rsidRDefault="00AC1EFF" w:rsidP="00AC1EFF">
      <w:pPr>
        <w:ind w:left="360"/>
        <w:jc w:val="both"/>
        <w:rPr>
          <w:rFonts w:ascii="Poppins Light" w:hAnsi="Poppins Light" w:cs="Poppins Light"/>
          <w:noProof/>
        </w:rPr>
      </w:pPr>
    </w:p>
    <w:p w14:paraId="3354DF14" w14:textId="77777777" w:rsidR="00AC1EFF" w:rsidRDefault="00AC1EFF" w:rsidP="00AC1EFF">
      <w:pPr>
        <w:pStyle w:val="PargrafodaLista"/>
        <w:numPr>
          <w:ilvl w:val="0"/>
          <w:numId w:val="33"/>
        </w:numPr>
        <w:ind w:left="284" w:firstLine="0"/>
        <w:jc w:val="both"/>
        <w:rPr>
          <w:rFonts w:ascii="Poppins Light" w:hAnsi="Poppins Light" w:cs="Poppins Light"/>
          <w:noProof/>
        </w:rPr>
      </w:pPr>
      <w:r w:rsidRPr="00AC1EFF">
        <w:rPr>
          <w:rFonts w:ascii="Poppins Light" w:hAnsi="Poppins Light" w:cs="Poppins Light"/>
          <w:noProof/>
        </w:rPr>
        <w:t>Qual é o risco? Descreva o risco com clareza.</w:t>
      </w:r>
    </w:p>
    <w:p w14:paraId="7C338764" w14:textId="25C1D270" w:rsidR="00637073" w:rsidRDefault="00637073" w:rsidP="00637073">
      <w:pPr>
        <w:pStyle w:val="PargrafodaLista"/>
        <w:ind w:left="284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R:</w:t>
      </w:r>
      <w:r w:rsidRPr="00637073">
        <w:t xml:space="preserve"> </w:t>
      </w:r>
      <w:r w:rsidRPr="00637073">
        <w:rPr>
          <w:rFonts w:ascii="Poppins Light" w:hAnsi="Poppins Light" w:cs="Poppins Light"/>
          <w:noProof/>
        </w:rPr>
        <w:t>O risco é um problema ou situação incerta que pode acontecer e prejudicar oprojeto.</w:t>
      </w:r>
      <w:r w:rsidRPr="00637073">
        <w:rPr>
          <w:rFonts w:ascii="Poppins Light" w:hAnsi="Poppins Light" w:cs="Poppins Light"/>
          <w:noProof/>
        </w:rPr>
        <w:br/>
        <w:t>Exemplo: Orçamento insuficiente, atraso, baixa participação ou falhas técnicas.</w:t>
      </w:r>
    </w:p>
    <w:p w14:paraId="45655182" w14:textId="77777777" w:rsidR="00637073" w:rsidRPr="00AC1EFF" w:rsidRDefault="00637073" w:rsidP="00637073">
      <w:pPr>
        <w:pStyle w:val="PargrafodaLista"/>
        <w:ind w:left="284"/>
        <w:jc w:val="both"/>
        <w:rPr>
          <w:rFonts w:ascii="Poppins Light" w:hAnsi="Poppins Light" w:cs="Poppins Light"/>
          <w:noProof/>
        </w:rPr>
      </w:pPr>
    </w:p>
    <w:p w14:paraId="59FEDD3A" w14:textId="77777777" w:rsidR="00AC1EFF" w:rsidRPr="00AC1EFF" w:rsidRDefault="00AC1EFF" w:rsidP="00AC1EFF">
      <w:pPr>
        <w:pStyle w:val="PargrafodaLista"/>
        <w:numPr>
          <w:ilvl w:val="0"/>
          <w:numId w:val="33"/>
        </w:numPr>
        <w:ind w:left="284" w:firstLine="0"/>
        <w:jc w:val="both"/>
        <w:rPr>
          <w:rFonts w:ascii="Poppins Light" w:hAnsi="Poppins Light" w:cs="Poppins Light"/>
          <w:noProof/>
        </w:rPr>
      </w:pPr>
      <w:r w:rsidRPr="00AC1EFF">
        <w:rPr>
          <w:rFonts w:ascii="Poppins Light" w:hAnsi="Poppins Light" w:cs="Poppins Light"/>
          <w:noProof/>
        </w:rPr>
        <w:t>Qual será a estratégia de mitigação? Determine como vocês irão tratar o risco.</w:t>
      </w:r>
    </w:p>
    <w:p w14:paraId="2179E78B" w14:textId="7371E36B" w:rsidR="00AC1EFF" w:rsidRPr="00AC1EFF" w:rsidRDefault="00AC1EFF" w:rsidP="00AC1EFF">
      <w:pPr>
        <w:numPr>
          <w:ilvl w:val="0"/>
          <w:numId w:val="25"/>
        </w:numPr>
        <w:jc w:val="both"/>
        <w:rPr>
          <w:rFonts w:ascii="Poppins Light" w:hAnsi="Poppins Light" w:cs="Poppins Light"/>
          <w:noProof/>
        </w:rPr>
      </w:pPr>
      <w:r w:rsidRPr="00AC1EFF">
        <w:rPr>
          <w:rFonts w:ascii="Poppins Light" w:hAnsi="Poppins Light" w:cs="Poppins Light"/>
          <w:noProof/>
        </w:rPr>
        <w:t>Evitar: Modificar o plano do projeto para evitar o risco por completo</w:t>
      </w:r>
      <w:r w:rsidR="00C93CCA">
        <w:rPr>
          <w:rFonts w:ascii="Poppins Light" w:hAnsi="Poppins Light" w:cs="Poppins Light"/>
          <w:noProof/>
        </w:rPr>
        <w:t>;</w:t>
      </w:r>
    </w:p>
    <w:p w14:paraId="5CB4816E" w14:textId="732E6F49" w:rsidR="00AC1EFF" w:rsidRPr="00AC1EFF" w:rsidRDefault="00AC1EFF" w:rsidP="00AC1EFF">
      <w:pPr>
        <w:numPr>
          <w:ilvl w:val="0"/>
          <w:numId w:val="25"/>
        </w:numPr>
        <w:jc w:val="both"/>
        <w:rPr>
          <w:rFonts w:ascii="Poppins Light" w:hAnsi="Poppins Light" w:cs="Poppins Light"/>
          <w:noProof/>
        </w:rPr>
      </w:pPr>
      <w:r w:rsidRPr="00AC1EFF">
        <w:rPr>
          <w:rFonts w:ascii="Poppins Light" w:hAnsi="Poppins Light" w:cs="Poppins Light"/>
          <w:noProof/>
        </w:rPr>
        <w:t>Transferir: Delegar o risco para outra parte (por exemplo, seguro ou parceria)</w:t>
      </w:r>
      <w:r w:rsidR="00C93CCA">
        <w:rPr>
          <w:rFonts w:ascii="Poppins Light" w:hAnsi="Poppins Light" w:cs="Poppins Light"/>
          <w:noProof/>
        </w:rPr>
        <w:t>;</w:t>
      </w:r>
    </w:p>
    <w:p w14:paraId="13D6532C" w14:textId="5770479E" w:rsidR="00AC1EFF" w:rsidRPr="00AC1EFF" w:rsidRDefault="00AC1EFF" w:rsidP="00AC1EFF">
      <w:pPr>
        <w:numPr>
          <w:ilvl w:val="0"/>
          <w:numId w:val="25"/>
        </w:numPr>
        <w:jc w:val="both"/>
        <w:rPr>
          <w:rFonts w:ascii="Poppins Light" w:hAnsi="Poppins Light" w:cs="Poppins Light"/>
          <w:noProof/>
        </w:rPr>
      </w:pPr>
      <w:r w:rsidRPr="00AC1EFF">
        <w:rPr>
          <w:rFonts w:ascii="Poppins Light" w:hAnsi="Poppins Light" w:cs="Poppins Light"/>
          <w:noProof/>
        </w:rPr>
        <w:t>Mitigar: Reduzir a probabilidade ou impacto do risco</w:t>
      </w:r>
      <w:r w:rsidR="00C93CCA">
        <w:rPr>
          <w:rFonts w:ascii="Poppins Light" w:hAnsi="Poppins Light" w:cs="Poppins Light"/>
          <w:noProof/>
        </w:rPr>
        <w:t>;</w:t>
      </w:r>
    </w:p>
    <w:p w14:paraId="3B8AF6D9" w14:textId="4D7AB4B0" w:rsidR="000B156E" w:rsidRDefault="00AC1EFF" w:rsidP="00AC1EFF">
      <w:pPr>
        <w:numPr>
          <w:ilvl w:val="0"/>
          <w:numId w:val="25"/>
        </w:numPr>
        <w:jc w:val="both"/>
        <w:rPr>
          <w:rFonts w:ascii="Poppins Light" w:hAnsi="Poppins Light" w:cs="Poppins Light"/>
          <w:noProof/>
        </w:rPr>
      </w:pPr>
      <w:r w:rsidRPr="00AC1EFF">
        <w:rPr>
          <w:rFonts w:ascii="Poppins Light" w:hAnsi="Poppins Light" w:cs="Poppins Light"/>
          <w:noProof/>
        </w:rPr>
        <w:t>Aceitar: Se o risco for pequeno, talvez seja aceitável sem intervenção</w:t>
      </w:r>
      <w:r>
        <w:rPr>
          <w:rFonts w:ascii="Poppins Light" w:hAnsi="Poppins Light" w:cs="Poppins Light"/>
          <w:noProof/>
        </w:rPr>
        <w:t>.</w:t>
      </w:r>
    </w:p>
    <w:p w14:paraId="7772AD35" w14:textId="77777777" w:rsidR="00AC1EFF" w:rsidRDefault="00AC1EFF" w:rsidP="00AC1EFF">
      <w:pPr>
        <w:ind w:left="720"/>
        <w:jc w:val="both"/>
        <w:rPr>
          <w:rFonts w:ascii="Poppins Light" w:hAnsi="Poppins Light" w:cs="Poppins Light"/>
          <w:noProof/>
        </w:rPr>
      </w:pPr>
    </w:p>
    <w:p w14:paraId="54723252" w14:textId="77777777" w:rsidR="00AC1EFF" w:rsidRDefault="00AC1EFF" w:rsidP="00AC1EFF">
      <w:pPr>
        <w:pStyle w:val="PargrafodaLista"/>
        <w:numPr>
          <w:ilvl w:val="0"/>
          <w:numId w:val="33"/>
        </w:numPr>
        <w:ind w:left="284" w:firstLine="0"/>
        <w:jc w:val="both"/>
        <w:rPr>
          <w:rFonts w:ascii="Poppins Light" w:hAnsi="Poppins Light" w:cs="Poppins Light"/>
          <w:noProof/>
        </w:rPr>
      </w:pPr>
      <w:r w:rsidRPr="00AC1EFF">
        <w:rPr>
          <w:rFonts w:ascii="Poppins Light" w:hAnsi="Poppins Light" w:cs="Poppins Light"/>
          <w:noProof/>
        </w:rPr>
        <w:t>Quem será o responsável pela execução da estratégia? Defina uma pessoa do grupo que será responsável por garantir que a estratégia seja implementada.</w:t>
      </w:r>
    </w:p>
    <w:p w14:paraId="54755774" w14:textId="77777777" w:rsidR="00637073" w:rsidRDefault="00637073" w:rsidP="00637073">
      <w:pPr>
        <w:pStyle w:val="PargrafodaLista"/>
        <w:ind w:left="284"/>
        <w:jc w:val="both"/>
        <w:rPr>
          <w:rFonts w:ascii="Poppins Light" w:hAnsi="Poppins Light" w:cs="Poppins Light"/>
          <w:noProof/>
        </w:rPr>
      </w:pPr>
    </w:p>
    <w:p w14:paraId="7C750472" w14:textId="62B4B057" w:rsidR="00637073" w:rsidRDefault="00637073" w:rsidP="00637073">
      <w:pPr>
        <w:pStyle w:val="PargrafodaLista"/>
        <w:ind w:left="284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R:</w:t>
      </w:r>
      <w:r w:rsidRPr="00637073">
        <w:t xml:space="preserve"> </w:t>
      </w:r>
      <w:r w:rsidRPr="00637073">
        <w:rPr>
          <w:rFonts w:ascii="Poppins Light" w:hAnsi="Poppins Light" w:cs="Poppins Light"/>
          <w:noProof/>
        </w:rPr>
        <w:t>É a pessoa do grupo que ficará encarregada de garantir que a solução seja aplicada.</w:t>
      </w:r>
      <w:r w:rsidRPr="00637073">
        <w:rPr>
          <w:rFonts w:ascii="Poppins Light" w:hAnsi="Poppins Light" w:cs="Poppins Light"/>
          <w:noProof/>
        </w:rPr>
        <w:br/>
        <w:t>Exemplo: um integrante específico do grupo (João, Maria, etc.).</w:t>
      </w:r>
    </w:p>
    <w:p w14:paraId="361CA5BE" w14:textId="77777777" w:rsidR="00637073" w:rsidRPr="00AC1EFF" w:rsidRDefault="00637073" w:rsidP="00637073">
      <w:pPr>
        <w:pStyle w:val="PargrafodaLista"/>
        <w:ind w:left="284"/>
        <w:jc w:val="both"/>
        <w:rPr>
          <w:rFonts w:ascii="Poppins Light" w:hAnsi="Poppins Light" w:cs="Poppins Light"/>
          <w:noProof/>
        </w:rPr>
      </w:pPr>
    </w:p>
    <w:p w14:paraId="2D17CA72" w14:textId="73471FD3" w:rsidR="00AC1EFF" w:rsidRDefault="00AC1EFF" w:rsidP="00AC1EFF">
      <w:pPr>
        <w:pStyle w:val="PargrafodaLista"/>
        <w:numPr>
          <w:ilvl w:val="0"/>
          <w:numId w:val="33"/>
        </w:numPr>
        <w:ind w:left="284" w:firstLine="0"/>
        <w:jc w:val="both"/>
        <w:rPr>
          <w:rFonts w:ascii="Poppins Light" w:hAnsi="Poppins Light" w:cs="Poppins Light"/>
          <w:noProof/>
        </w:rPr>
      </w:pPr>
      <w:r w:rsidRPr="00AC1EFF">
        <w:rPr>
          <w:rFonts w:ascii="Poppins Light" w:hAnsi="Poppins Light" w:cs="Poppins Light"/>
          <w:noProof/>
        </w:rPr>
        <w:lastRenderedPageBreak/>
        <w:t>Qual é o prazo? Estabeleça um tempo limite para implementar a estratégia de mitigação.</w:t>
      </w:r>
    </w:p>
    <w:p w14:paraId="4DDBBAE1" w14:textId="77777777" w:rsidR="00637073" w:rsidRDefault="00637073" w:rsidP="00637073">
      <w:pPr>
        <w:pStyle w:val="PargrafodaLista"/>
        <w:ind w:left="284"/>
        <w:jc w:val="both"/>
        <w:rPr>
          <w:rFonts w:ascii="Poppins Light" w:hAnsi="Poppins Light" w:cs="Poppins Light"/>
          <w:noProof/>
        </w:rPr>
      </w:pPr>
    </w:p>
    <w:p w14:paraId="04BE12B1" w14:textId="74C73B4B" w:rsidR="00637073" w:rsidRDefault="00637073" w:rsidP="00637073">
      <w:pPr>
        <w:pStyle w:val="PargrafodaLista"/>
        <w:ind w:left="284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R:</w:t>
      </w:r>
      <w:r w:rsidRPr="00637073">
        <w:t xml:space="preserve"> </w:t>
      </w:r>
      <w:r w:rsidRPr="00637073">
        <w:rPr>
          <w:rFonts w:ascii="Poppins Light" w:hAnsi="Poppins Light" w:cs="Poppins Light"/>
          <w:noProof/>
        </w:rPr>
        <w:t>É o tempo limite para colocar a estratégia em prática antes que o risco aconteça.</w:t>
      </w:r>
      <w:r w:rsidRPr="00637073">
        <w:rPr>
          <w:rFonts w:ascii="Poppins Light" w:hAnsi="Poppins Light" w:cs="Poppins Light"/>
          <w:noProof/>
        </w:rPr>
        <w:br/>
        <w:t>Exemplo: 1 semana antes do evento ou durante o planejamento.</w:t>
      </w:r>
    </w:p>
    <w:p w14:paraId="54A88FA8" w14:textId="77777777" w:rsidR="006E0D64" w:rsidRPr="006E0D64" w:rsidRDefault="006E0D64" w:rsidP="00AC1EFF">
      <w:pPr>
        <w:pStyle w:val="NormalWeb"/>
        <w:rPr>
          <w:rFonts w:ascii="Poppins Light" w:hAnsi="Poppins Light" w:cs="Poppins Light"/>
          <w:i/>
          <w:noProof/>
          <w:color w:val="808080" w:themeColor="background1" w:themeShade="80"/>
          <w:sz w:val="8"/>
        </w:rPr>
      </w:pPr>
    </w:p>
    <w:p w14:paraId="7D60C1E9" w14:textId="1A694C80" w:rsidR="00AC1EFF" w:rsidRPr="00C774A7" w:rsidRDefault="00AC1EFF" w:rsidP="00AC1EFF">
      <w:pPr>
        <w:pStyle w:val="NormalWeb"/>
        <w:rPr>
          <w:rFonts w:ascii="Poppins" w:hAnsi="Poppins" w:cs="Poppins"/>
          <w:b/>
          <w:bCs/>
          <w:iCs/>
          <w:noProof/>
        </w:rPr>
      </w:pPr>
      <w:r w:rsidRPr="00C774A7">
        <w:rPr>
          <w:rFonts w:ascii="Poppins" w:hAnsi="Poppins" w:cs="Poppins"/>
          <w:b/>
          <w:bCs/>
          <w:iCs/>
          <w:noProof/>
        </w:rPr>
        <w:t>Exemplo de plano de ação em um contexto de um projeto sobre um evento de formatura:</w:t>
      </w:r>
    </w:p>
    <w:p w14:paraId="03FC0AEC" w14:textId="77777777" w:rsidR="00AC1EFF" w:rsidRPr="0082007E" w:rsidRDefault="00AC1EFF" w:rsidP="00AC1EFF">
      <w:pPr>
        <w:numPr>
          <w:ilvl w:val="0"/>
          <w:numId w:val="34"/>
        </w:numPr>
        <w:spacing w:before="100" w:beforeAutospacing="1" w:after="100" w:afterAutospacing="1"/>
        <w:rPr>
          <w:rFonts w:ascii="Poppins Light" w:hAnsi="Poppins Light" w:cs="Poppins Light"/>
          <w:iCs/>
          <w:noProof/>
        </w:rPr>
      </w:pPr>
      <w:r w:rsidRPr="00C774A7">
        <w:rPr>
          <w:rFonts w:ascii="Poppins" w:hAnsi="Poppins" w:cs="Poppins"/>
          <w:b/>
          <w:bCs/>
          <w:iCs/>
          <w:noProof/>
        </w:rPr>
        <w:t>Risco 1:</w:t>
      </w:r>
      <w:r w:rsidRPr="0082007E">
        <w:rPr>
          <w:rFonts w:ascii="Poppins Light" w:hAnsi="Poppins Light" w:cs="Poppins Light"/>
          <w:iCs/>
          <w:noProof/>
        </w:rPr>
        <w:t xml:space="preserve"> Orçamento limitado para decoração.</w:t>
      </w:r>
    </w:p>
    <w:p w14:paraId="773BBC33" w14:textId="5DE6F4DF" w:rsidR="00AC1EFF" w:rsidRPr="0082007E" w:rsidRDefault="00AC1EFF" w:rsidP="00AC1EFF">
      <w:pPr>
        <w:numPr>
          <w:ilvl w:val="1"/>
          <w:numId w:val="34"/>
        </w:numPr>
        <w:spacing w:before="100" w:beforeAutospacing="1" w:after="100" w:afterAutospacing="1"/>
        <w:rPr>
          <w:rFonts w:ascii="Poppins Light" w:hAnsi="Poppins Light" w:cs="Poppins Light"/>
          <w:iCs/>
          <w:noProof/>
        </w:rPr>
      </w:pPr>
      <w:r w:rsidRPr="00C774A7">
        <w:rPr>
          <w:rFonts w:ascii="Poppins" w:hAnsi="Poppins" w:cs="Poppins"/>
          <w:b/>
          <w:bCs/>
          <w:iCs/>
          <w:noProof/>
        </w:rPr>
        <w:t xml:space="preserve">Estratégia de </w:t>
      </w:r>
      <w:r w:rsidR="000C1D2F" w:rsidRPr="00C774A7">
        <w:rPr>
          <w:rFonts w:ascii="Poppins" w:hAnsi="Poppins" w:cs="Poppins"/>
          <w:b/>
          <w:bCs/>
          <w:iCs/>
          <w:noProof/>
        </w:rPr>
        <w:t>mitigação</w:t>
      </w:r>
      <w:r w:rsidRPr="0082007E">
        <w:rPr>
          <w:rFonts w:ascii="Poppins Light" w:hAnsi="Poppins Light" w:cs="Poppins Light"/>
          <w:b/>
          <w:bCs/>
          <w:iCs/>
          <w:noProof/>
        </w:rPr>
        <w:t>:</w:t>
      </w:r>
      <w:r w:rsidRPr="0082007E">
        <w:rPr>
          <w:rFonts w:ascii="Poppins Light" w:hAnsi="Poppins Light" w:cs="Poppins Light"/>
          <w:iCs/>
          <w:noProof/>
        </w:rPr>
        <w:t xml:space="preserve"> Fazer parcerias com empresas locais para obter patrocínio de itens de decoração.</w:t>
      </w:r>
    </w:p>
    <w:p w14:paraId="49AFE0C5" w14:textId="77777777" w:rsidR="00AC1EFF" w:rsidRPr="0082007E" w:rsidRDefault="00AC1EFF" w:rsidP="00AC1EFF">
      <w:pPr>
        <w:numPr>
          <w:ilvl w:val="1"/>
          <w:numId w:val="34"/>
        </w:numPr>
        <w:spacing w:before="100" w:beforeAutospacing="1" w:after="100" w:afterAutospacing="1"/>
        <w:rPr>
          <w:rFonts w:ascii="Poppins Light" w:hAnsi="Poppins Light" w:cs="Poppins Light"/>
          <w:iCs/>
          <w:noProof/>
        </w:rPr>
      </w:pPr>
      <w:r w:rsidRPr="00C774A7">
        <w:rPr>
          <w:rFonts w:ascii="Poppins" w:hAnsi="Poppins" w:cs="Poppins"/>
          <w:b/>
          <w:bCs/>
          <w:iCs/>
          <w:noProof/>
        </w:rPr>
        <w:t>Responsável</w:t>
      </w:r>
      <w:r w:rsidRPr="0082007E">
        <w:rPr>
          <w:rFonts w:ascii="Poppins Light" w:hAnsi="Poppins Light" w:cs="Poppins Light"/>
          <w:b/>
          <w:bCs/>
          <w:iCs/>
          <w:noProof/>
        </w:rPr>
        <w:t>:</w:t>
      </w:r>
      <w:r w:rsidRPr="0082007E">
        <w:rPr>
          <w:rFonts w:ascii="Poppins Light" w:hAnsi="Poppins Light" w:cs="Poppins Light"/>
          <w:iCs/>
          <w:noProof/>
        </w:rPr>
        <w:t xml:space="preserve"> João.</w:t>
      </w:r>
    </w:p>
    <w:p w14:paraId="7B4EC34C" w14:textId="77777777" w:rsidR="00AC1EFF" w:rsidRPr="0082007E" w:rsidRDefault="00AC1EFF" w:rsidP="00AC1EFF">
      <w:pPr>
        <w:numPr>
          <w:ilvl w:val="1"/>
          <w:numId w:val="34"/>
        </w:numPr>
        <w:spacing w:before="100" w:beforeAutospacing="1" w:after="100" w:afterAutospacing="1"/>
        <w:rPr>
          <w:rFonts w:ascii="Poppins Light" w:hAnsi="Poppins Light" w:cs="Poppins Light"/>
          <w:iCs/>
          <w:noProof/>
        </w:rPr>
      </w:pPr>
      <w:r w:rsidRPr="00C774A7">
        <w:rPr>
          <w:rFonts w:ascii="Poppins" w:hAnsi="Poppins" w:cs="Poppins"/>
          <w:b/>
          <w:bCs/>
          <w:iCs/>
          <w:noProof/>
        </w:rPr>
        <w:t>Prazo</w:t>
      </w:r>
      <w:r w:rsidRPr="0082007E">
        <w:rPr>
          <w:rFonts w:ascii="Poppins Light" w:hAnsi="Poppins Light" w:cs="Poppins Light"/>
          <w:b/>
          <w:bCs/>
          <w:iCs/>
          <w:noProof/>
        </w:rPr>
        <w:t>:</w:t>
      </w:r>
      <w:r w:rsidRPr="0082007E">
        <w:rPr>
          <w:rFonts w:ascii="Poppins Light" w:hAnsi="Poppins Light" w:cs="Poppins Light"/>
          <w:iCs/>
          <w:noProof/>
        </w:rPr>
        <w:t xml:space="preserve"> 2 semanas antes do evento.</w:t>
      </w:r>
    </w:p>
    <w:p w14:paraId="17A743BB" w14:textId="77777777" w:rsidR="00AC1EFF" w:rsidRPr="0082007E" w:rsidRDefault="00AC1EFF" w:rsidP="00AC1EFF">
      <w:pPr>
        <w:numPr>
          <w:ilvl w:val="0"/>
          <w:numId w:val="34"/>
        </w:numPr>
        <w:spacing w:before="100" w:beforeAutospacing="1" w:after="100" w:afterAutospacing="1"/>
        <w:rPr>
          <w:rFonts w:ascii="Poppins Light" w:hAnsi="Poppins Light" w:cs="Poppins Light"/>
          <w:iCs/>
          <w:noProof/>
        </w:rPr>
      </w:pPr>
      <w:r w:rsidRPr="00C774A7">
        <w:rPr>
          <w:rFonts w:ascii="Poppins" w:hAnsi="Poppins" w:cs="Poppins"/>
          <w:b/>
          <w:bCs/>
          <w:iCs/>
          <w:noProof/>
        </w:rPr>
        <w:t>Risco 2</w:t>
      </w:r>
      <w:r w:rsidRPr="0082007E">
        <w:rPr>
          <w:rFonts w:ascii="Poppins Light" w:hAnsi="Poppins Light" w:cs="Poppins Light"/>
          <w:b/>
          <w:bCs/>
          <w:iCs/>
          <w:noProof/>
        </w:rPr>
        <w:t>:</w:t>
      </w:r>
      <w:r w:rsidRPr="0082007E">
        <w:rPr>
          <w:rFonts w:ascii="Poppins Light" w:hAnsi="Poppins Light" w:cs="Poppins Light"/>
          <w:iCs/>
          <w:noProof/>
        </w:rPr>
        <w:t xml:space="preserve"> Possível baixa adesão dos alunos.</w:t>
      </w:r>
    </w:p>
    <w:p w14:paraId="06DE2000" w14:textId="2153CF9A" w:rsidR="00AC1EFF" w:rsidRPr="0082007E" w:rsidRDefault="00AC1EFF" w:rsidP="00AC1EFF">
      <w:pPr>
        <w:numPr>
          <w:ilvl w:val="1"/>
          <w:numId w:val="34"/>
        </w:numPr>
        <w:spacing w:before="100" w:beforeAutospacing="1" w:after="100" w:afterAutospacing="1"/>
        <w:rPr>
          <w:rFonts w:ascii="Poppins Light" w:hAnsi="Poppins Light" w:cs="Poppins Light"/>
          <w:iCs/>
          <w:noProof/>
        </w:rPr>
      </w:pPr>
      <w:r w:rsidRPr="00C774A7">
        <w:rPr>
          <w:rFonts w:ascii="Poppins" w:hAnsi="Poppins" w:cs="Poppins"/>
          <w:b/>
          <w:bCs/>
          <w:iCs/>
          <w:noProof/>
        </w:rPr>
        <w:t xml:space="preserve">Estratégia de </w:t>
      </w:r>
      <w:r w:rsidR="000C1D2F" w:rsidRPr="00C774A7">
        <w:rPr>
          <w:rFonts w:ascii="Poppins" w:hAnsi="Poppins" w:cs="Poppins"/>
          <w:b/>
          <w:bCs/>
          <w:iCs/>
          <w:noProof/>
        </w:rPr>
        <w:t>mitigação</w:t>
      </w:r>
      <w:r w:rsidRPr="0082007E">
        <w:rPr>
          <w:rFonts w:ascii="Poppins Light" w:hAnsi="Poppins Light" w:cs="Poppins Light"/>
          <w:b/>
          <w:bCs/>
          <w:iCs/>
          <w:noProof/>
        </w:rPr>
        <w:t>:</w:t>
      </w:r>
      <w:r w:rsidRPr="0082007E">
        <w:rPr>
          <w:rFonts w:ascii="Poppins Light" w:hAnsi="Poppins Light" w:cs="Poppins Light"/>
          <w:iCs/>
          <w:noProof/>
        </w:rPr>
        <w:t xml:space="preserve"> Criar uma campanha de divulgação nas redes sociais para aumentar a visibilidade do evento.</w:t>
      </w:r>
    </w:p>
    <w:p w14:paraId="127E42EB" w14:textId="77777777" w:rsidR="00AC1EFF" w:rsidRPr="0082007E" w:rsidRDefault="00AC1EFF" w:rsidP="00AC1EFF">
      <w:pPr>
        <w:numPr>
          <w:ilvl w:val="1"/>
          <w:numId w:val="34"/>
        </w:numPr>
        <w:spacing w:before="100" w:beforeAutospacing="1" w:after="100" w:afterAutospacing="1"/>
        <w:rPr>
          <w:rFonts w:ascii="Poppins Light" w:hAnsi="Poppins Light" w:cs="Poppins Light"/>
          <w:iCs/>
          <w:noProof/>
        </w:rPr>
      </w:pPr>
      <w:r w:rsidRPr="00C774A7">
        <w:rPr>
          <w:rFonts w:ascii="Poppins" w:hAnsi="Poppins" w:cs="Poppins"/>
          <w:b/>
          <w:bCs/>
          <w:iCs/>
          <w:noProof/>
        </w:rPr>
        <w:t>Responsável</w:t>
      </w:r>
      <w:r w:rsidRPr="0082007E">
        <w:rPr>
          <w:rFonts w:ascii="Poppins Light" w:hAnsi="Poppins Light" w:cs="Poppins Light"/>
          <w:b/>
          <w:bCs/>
          <w:iCs/>
          <w:noProof/>
        </w:rPr>
        <w:t>:</w:t>
      </w:r>
      <w:r w:rsidRPr="0082007E">
        <w:rPr>
          <w:rFonts w:ascii="Poppins Light" w:hAnsi="Poppins Light" w:cs="Poppins Light"/>
          <w:iCs/>
          <w:noProof/>
        </w:rPr>
        <w:t xml:space="preserve"> Maria.</w:t>
      </w:r>
    </w:p>
    <w:p w14:paraId="10D9FD94" w14:textId="17358577" w:rsidR="00AC1EFF" w:rsidRPr="0082007E" w:rsidRDefault="00AC1EFF" w:rsidP="00AC1EFF">
      <w:pPr>
        <w:numPr>
          <w:ilvl w:val="1"/>
          <w:numId w:val="34"/>
        </w:numPr>
        <w:spacing w:before="100" w:beforeAutospacing="1" w:after="100" w:afterAutospacing="1"/>
        <w:rPr>
          <w:rFonts w:ascii="Poppins Light" w:hAnsi="Poppins Light" w:cs="Poppins Light"/>
          <w:iCs/>
          <w:noProof/>
        </w:rPr>
      </w:pPr>
      <w:r w:rsidRPr="00C774A7">
        <w:rPr>
          <w:rFonts w:ascii="Poppins" w:hAnsi="Poppins" w:cs="Poppins"/>
          <w:b/>
          <w:bCs/>
          <w:iCs/>
          <w:noProof/>
        </w:rPr>
        <w:t>Prazo</w:t>
      </w:r>
      <w:r w:rsidRPr="0082007E">
        <w:rPr>
          <w:rFonts w:ascii="Poppins Light" w:hAnsi="Poppins Light" w:cs="Poppins Light"/>
          <w:b/>
          <w:bCs/>
          <w:iCs/>
          <w:noProof/>
        </w:rPr>
        <w:t>:</w:t>
      </w:r>
      <w:r w:rsidRPr="0082007E">
        <w:rPr>
          <w:rFonts w:ascii="Poppins Light" w:hAnsi="Poppins Light" w:cs="Poppins Light"/>
          <w:iCs/>
          <w:noProof/>
        </w:rPr>
        <w:t xml:space="preserve"> 1 mês antes do evento.</w:t>
      </w:r>
    </w:p>
    <w:p w14:paraId="1DF36166" w14:textId="1C446950" w:rsidR="00AC1EFF" w:rsidRPr="00C774A7" w:rsidRDefault="00AC1EFF" w:rsidP="001D3DC1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/>
          <w:noProof/>
        </w:rPr>
      </w:pPr>
      <w:r w:rsidRPr="00C774A7">
        <w:rPr>
          <w:rFonts w:ascii="Poppins" w:hAnsi="Poppins" w:cs="Poppins"/>
          <w:b/>
          <w:noProof/>
        </w:rPr>
        <w:t>Inclusão dos riscos no escopo do projeto (7 minutos)</w:t>
      </w:r>
    </w:p>
    <w:p w14:paraId="672B46F3" w14:textId="77777777" w:rsidR="0082007E" w:rsidRPr="001D3DC1" w:rsidRDefault="0082007E" w:rsidP="0082007E">
      <w:pPr>
        <w:pStyle w:val="PargrafodaLista"/>
        <w:ind w:left="1077"/>
        <w:jc w:val="both"/>
        <w:rPr>
          <w:rFonts w:ascii="Poppins Light" w:hAnsi="Poppins Light" w:cs="Poppins Light"/>
          <w:b/>
          <w:noProof/>
        </w:rPr>
      </w:pPr>
    </w:p>
    <w:p w14:paraId="1CEC4752" w14:textId="197DB355" w:rsidR="00AC1EFF" w:rsidRPr="00AC1EFF" w:rsidRDefault="00AC1EFF" w:rsidP="00AC1EFF">
      <w:pPr>
        <w:pStyle w:val="PargrafodaLista"/>
        <w:numPr>
          <w:ilvl w:val="0"/>
          <w:numId w:val="38"/>
        </w:numPr>
        <w:jc w:val="both"/>
        <w:rPr>
          <w:rFonts w:ascii="Poppins Light" w:hAnsi="Poppins Light" w:cs="Poppins Light"/>
          <w:noProof/>
        </w:rPr>
      </w:pPr>
      <w:r w:rsidRPr="00AC1EFF">
        <w:rPr>
          <w:rFonts w:ascii="Poppins Light" w:hAnsi="Poppins Light" w:cs="Poppins Light"/>
          <w:noProof/>
        </w:rPr>
        <w:t>Adicione</w:t>
      </w:r>
      <w:r w:rsidR="00C93CCA">
        <w:rPr>
          <w:rFonts w:ascii="Poppins Light" w:hAnsi="Poppins Light" w:cs="Poppins Light"/>
          <w:noProof/>
        </w:rPr>
        <w:t>m</w:t>
      </w:r>
      <w:r w:rsidRPr="00AC1EFF">
        <w:rPr>
          <w:rFonts w:ascii="Poppins Light" w:hAnsi="Poppins Light" w:cs="Poppins Light"/>
          <w:noProof/>
        </w:rPr>
        <w:t xml:space="preserve"> os riscos e os planos de ação ao item 8 do escopo do </w:t>
      </w:r>
      <w:r w:rsidR="0030710D" w:rsidRPr="00AC1EFF">
        <w:rPr>
          <w:rFonts w:ascii="Poppins Light" w:hAnsi="Poppins Light" w:cs="Poppins Light"/>
          <w:noProof/>
        </w:rPr>
        <w:t>Projeto Multidisciplinar</w:t>
      </w:r>
      <w:r w:rsidR="000C1D2F">
        <w:rPr>
          <w:rFonts w:ascii="Poppins Light" w:hAnsi="Poppins Light" w:cs="Poppins Light"/>
          <w:noProof/>
        </w:rPr>
        <w:t>;</w:t>
      </w:r>
    </w:p>
    <w:p w14:paraId="11A249F5" w14:textId="511948E2" w:rsidR="001D3DC1" w:rsidRPr="006E0D64" w:rsidRDefault="00AC1EFF" w:rsidP="001D3DC1">
      <w:pPr>
        <w:pStyle w:val="PargrafodaLista"/>
        <w:numPr>
          <w:ilvl w:val="0"/>
          <w:numId w:val="38"/>
        </w:numPr>
        <w:jc w:val="both"/>
        <w:rPr>
          <w:rFonts w:ascii="Poppins Light" w:hAnsi="Poppins Light" w:cs="Poppins Light"/>
          <w:b/>
          <w:noProof/>
          <w:u w:val="single"/>
        </w:rPr>
      </w:pPr>
      <w:r w:rsidRPr="00AC1EFF">
        <w:rPr>
          <w:rFonts w:ascii="Poppins Light" w:hAnsi="Poppins Light" w:cs="Poppins Light"/>
          <w:noProof/>
        </w:rPr>
        <w:t>Certifiquem-se de que todas as informações estejam bem detalhadas e coerentes com o restante do projeto. Integrar os riscos ao escopo significa que eles se tor</w:t>
      </w:r>
      <w:r w:rsidRPr="0082007E">
        <w:rPr>
          <w:rFonts w:ascii="Poppins Light" w:hAnsi="Poppins Light" w:cs="Poppins Light"/>
          <w:noProof/>
        </w:rPr>
        <w:t>nar</w:t>
      </w:r>
      <w:r w:rsidRPr="00AC1EFF">
        <w:rPr>
          <w:rFonts w:ascii="Poppins Light" w:hAnsi="Poppins Light" w:cs="Poppins Light"/>
          <w:noProof/>
        </w:rPr>
        <w:t>ão parte oficial do planejamento e do acompanhamento do projeto, garantindo que sejam monitorados até o final.</w:t>
      </w:r>
    </w:p>
    <w:p w14:paraId="520DDB5F" w14:textId="0BF2B6DF" w:rsidR="006E0D64" w:rsidRDefault="006E0D64" w:rsidP="006E0D64">
      <w:pPr>
        <w:jc w:val="both"/>
        <w:rPr>
          <w:rFonts w:ascii="Poppins Light" w:hAnsi="Poppins Light" w:cs="Poppins Light"/>
          <w:b/>
          <w:noProof/>
          <w:u w:val="single"/>
        </w:rPr>
      </w:pPr>
    </w:p>
    <w:p w14:paraId="16C1B263" w14:textId="7B676C53" w:rsidR="006E0D64" w:rsidRPr="006E0D64" w:rsidRDefault="006E0D64" w:rsidP="006E0D64">
      <w:pPr>
        <w:jc w:val="both"/>
        <w:rPr>
          <w:rFonts w:ascii="Poppins Light" w:hAnsi="Poppins Light" w:cs="Poppins Light"/>
          <w:b/>
          <w:noProof/>
          <w:u w:val="single"/>
        </w:rPr>
      </w:pPr>
    </w:p>
    <w:p w14:paraId="70391DB3" w14:textId="77777777" w:rsidR="001D3DC1" w:rsidRDefault="001D3DC1" w:rsidP="001D3DC1">
      <w:pPr>
        <w:pStyle w:val="PargrafodaLista"/>
        <w:jc w:val="both"/>
        <w:rPr>
          <w:rFonts w:ascii="Poppins Light" w:hAnsi="Poppins Light" w:cs="Poppins Light"/>
          <w:b/>
          <w:noProof/>
          <w:u w:val="single"/>
        </w:rPr>
      </w:pPr>
    </w:p>
    <w:p w14:paraId="56CEAD48" w14:textId="77777777" w:rsidR="003A43B0" w:rsidRPr="003A43B0" w:rsidRDefault="00C774A7" w:rsidP="003A43B0">
      <w:pPr>
        <w:rPr>
          <w:rFonts w:ascii="Poppins" w:hAnsi="Poppins" w:cs="Poppins"/>
          <w:noProof/>
        </w:rPr>
      </w:pPr>
      <w:r>
        <w:rPr>
          <w:rFonts w:ascii="Poppins" w:hAnsi="Poppins" w:cs="Poppins"/>
          <w:b/>
          <w:noProof/>
          <w:u w:val="single"/>
        </w:rPr>
        <w:br w:type="page"/>
      </w:r>
      <w:r w:rsidR="003A43B0" w:rsidRPr="003A43B0">
        <w:rPr>
          <w:rFonts w:ascii="Poppins" w:hAnsi="Poppins" w:cs="Poppins"/>
          <w:noProof/>
        </w:rPr>
        <w:lastRenderedPageBreak/>
        <w:t>Item 8 – Gestão de Riscos</w:t>
      </w:r>
    </w:p>
    <w:p w14:paraId="51DA7A39" w14:textId="77777777" w:rsidR="003A43B0" w:rsidRPr="003A43B0" w:rsidRDefault="003A43B0" w:rsidP="003A43B0">
      <w:pPr>
        <w:rPr>
          <w:rFonts w:ascii="Poppins" w:hAnsi="Poppins" w:cs="Poppins"/>
          <w:noProof/>
        </w:rPr>
      </w:pPr>
      <w:r w:rsidRPr="003A43B0">
        <w:rPr>
          <w:rFonts w:ascii="Poppins" w:hAnsi="Poppins" w:cs="Poppins"/>
          <w:noProof/>
        </w:rPr>
        <w:t>Durante o planejamento do Projeto Multidisciplinar, foram identificados possíveis riscos que podem impactar sua execução. Para cada risco, foi desenvolvido um plano de ação com o objetivo de reduzir impactos e garantir o sucesso do projeto.</w:t>
      </w:r>
    </w:p>
    <w:p w14:paraId="458FB918" w14:textId="77777777" w:rsidR="003A43B0" w:rsidRPr="003A43B0" w:rsidRDefault="003A43B0" w:rsidP="003A43B0">
      <w:pPr>
        <w:rPr>
          <w:rFonts w:ascii="Poppins" w:hAnsi="Poppins" w:cs="Poppins"/>
          <w:noProof/>
        </w:rPr>
      </w:pPr>
      <w:r w:rsidRPr="003A43B0">
        <w:rPr>
          <w:rFonts w:ascii="Poppins" w:hAnsi="Poppins" w:cs="Poppins"/>
          <w:noProof/>
        </w:rPr>
        <w:pict w14:anchorId="6D39440D">
          <v:rect id="_x0000_i1049" style="width:0;height:1.5pt" o:hralign="center" o:hrstd="t" o:hr="t" fillcolor="#a0a0a0" stroked="f"/>
        </w:pict>
      </w:r>
    </w:p>
    <w:p w14:paraId="35BCA623" w14:textId="77777777" w:rsidR="003A43B0" w:rsidRPr="003A43B0" w:rsidRDefault="003A43B0" w:rsidP="003A43B0">
      <w:pPr>
        <w:rPr>
          <w:rFonts w:ascii="Poppins" w:hAnsi="Poppins" w:cs="Poppins"/>
          <w:noProof/>
        </w:rPr>
      </w:pPr>
      <w:r w:rsidRPr="003A43B0">
        <w:rPr>
          <w:rFonts w:ascii="Poppins" w:hAnsi="Poppins" w:cs="Poppins"/>
          <w:noProof/>
        </w:rPr>
        <w:t>Risco 1: Baixa participação do público no projeto</w:t>
      </w:r>
      <w:r w:rsidRPr="003A43B0">
        <w:rPr>
          <w:rFonts w:ascii="Poppins" w:hAnsi="Poppins" w:cs="Poppins"/>
          <w:noProof/>
        </w:rPr>
        <w:br/>
        <w:t>a) Descrição: Existe a possibilidade de pouca adesão do público-alvo, o que pode comprometer os resultados esperados.</w:t>
      </w:r>
      <w:r w:rsidRPr="003A43B0">
        <w:rPr>
          <w:rFonts w:ascii="Poppins" w:hAnsi="Poppins" w:cs="Poppins"/>
          <w:noProof/>
        </w:rPr>
        <w:br/>
        <w:t>b) Estratégia: Mitigar – Será realizada divulgação nas redes sociais, grupos e outros meios para aumentar o alcance.</w:t>
      </w:r>
      <w:r w:rsidRPr="003A43B0">
        <w:rPr>
          <w:rFonts w:ascii="Poppins" w:hAnsi="Poppins" w:cs="Poppins"/>
          <w:noProof/>
        </w:rPr>
        <w:br/>
        <w:t>c) Responsável: João</w:t>
      </w:r>
      <w:r w:rsidRPr="003A43B0">
        <w:rPr>
          <w:rFonts w:ascii="Poppins" w:hAnsi="Poppins" w:cs="Poppins"/>
          <w:noProof/>
        </w:rPr>
        <w:br/>
        <w:t>d) Prazo: 3 semanas antes da execução</w:t>
      </w:r>
    </w:p>
    <w:p w14:paraId="213E4D15" w14:textId="77777777" w:rsidR="003A43B0" w:rsidRPr="003A43B0" w:rsidRDefault="003A43B0" w:rsidP="003A43B0">
      <w:pPr>
        <w:rPr>
          <w:rFonts w:ascii="Poppins" w:hAnsi="Poppins" w:cs="Poppins"/>
          <w:noProof/>
        </w:rPr>
      </w:pPr>
      <w:r w:rsidRPr="003A43B0">
        <w:rPr>
          <w:rFonts w:ascii="Poppins" w:hAnsi="Poppins" w:cs="Poppins"/>
          <w:noProof/>
        </w:rPr>
        <w:pict w14:anchorId="48F4A5E0">
          <v:rect id="_x0000_i1050" style="width:0;height:1.5pt" o:hralign="center" o:hrstd="t" o:hr="t" fillcolor="#a0a0a0" stroked="f"/>
        </w:pict>
      </w:r>
    </w:p>
    <w:p w14:paraId="6E1FD33A" w14:textId="77777777" w:rsidR="003A43B0" w:rsidRPr="003A43B0" w:rsidRDefault="003A43B0" w:rsidP="003A43B0">
      <w:pPr>
        <w:rPr>
          <w:rFonts w:ascii="Poppins" w:hAnsi="Poppins" w:cs="Poppins"/>
          <w:noProof/>
        </w:rPr>
      </w:pPr>
      <w:r w:rsidRPr="003A43B0">
        <w:rPr>
          <w:rFonts w:ascii="Poppins" w:hAnsi="Poppins" w:cs="Poppins"/>
          <w:noProof/>
        </w:rPr>
        <w:t>Risco 2: Falta de recursos financeiros</w:t>
      </w:r>
      <w:r w:rsidRPr="003A43B0">
        <w:rPr>
          <w:rFonts w:ascii="Poppins" w:hAnsi="Poppins" w:cs="Poppins"/>
          <w:noProof/>
        </w:rPr>
        <w:br/>
        <w:t>a) Descrição: O projeto pode enfrentar limitações financeiras para sua realização.</w:t>
      </w:r>
      <w:r w:rsidRPr="003A43B0">
        <w:rPr>
          <w:rFonts w:ascii="Poppins" w:hAnsi="Poppins" w:cs="Poppins"/>
          <w:noProof/>
        </w:rPr>
        <w:br/>
        <w:t>b) Estratégia: Mitigar – Serão buscadas parcerias e patrocínios com empresas locais.</w:t>
      </w:r>
      <w:r w:rsidRPr="003A43B0">
        <w:rPr>
          <w:rFonts w:ascii="Poppins" w:hAnsi="Poppins" w:cs="Poppins"/>
          <w:noProof/>
        </w:rPr>
        <w:br/>
        <w:t>c) Responsável: Maria</w:t>
      </w:r>
      <w:r w:rsidRPr="003A43B0">
        <w:rPr>
          <w:rFonts w:ascii="Poppins" w:hAnsi="Poppins" w:cs="Poppins"/>
          <w:noProof/>
        </w:rPr>
        <w:br/>
        <w:t>d) Prazo: 2 meses antes da execução</w:t>
      </w:r>
    </w:p>
    <w:p w14:paraId="55F7458A" w14:textId="77777777" w:rsidR="003A43B0" w:rsidRPr="003A43B0" w:rsidRDefault="003A43B0" w:rsidP="003A43B0">
      <w:pPr>
        <w:rPr>
          <w:rFonts w:ascii="Poppins" w:hAnsi="Poppins" w:cs="Poppins"/>
          <w:noProof/>
        </w:rPr>
      </w:pPr>
      <w:r w:rsidRPr="003A43B0">
        <w:rPr>
          <w:rFonts w:ascii="Poppins" w:hAnsi="Poppins" w:cs="Poppins"/>
          <w:noProof/>
        </w:rPr>
        <w:pict w14:anchorId="6C8C65A7">
          <v:rect id="_x0000_i1051" style="width:0;height:1.5pt" o:hralign="center" o:hrstd="t" o:hr="t" fillcolor="#a0a0a0" stroked="f"/>
        </w:pict>
      </w:r>
    </w:p>
    <w:p w14:paraId="0A33A783" w14:textId="77777777" w:rsidR="003A43B0" w:rsidRPr="003A43B0" w:rsidRDefault="003A43B0" w:rsidP="003A43B0">
      <w:pPr>
        <w:rPr>
          <w:rFonts w:ascii="Poppins" w:hAnsi="Poppins" w:cs="Poppins"/>
          <w:noProof/>
        </w:rPr>
      </w:pPr>
      <w:r w:rsidRPr="003A43B0">
        <w:rPr>
          <w:rFonts w:ascii="Poppins" w:hAnsi="Poppins" w:cs="Poppins"/>
          <w:noProof/>
        </w:rPr>
        <w:t>Risco 3: Atraso na entrega de materiais</w:t>
      </w:r>
      <w:r w:rsidRPr="003A43B0">
        <w:rPr>
          <w:rFonts w:ascii="Poppins" w:hAnsi="Poppins" w:cs="Poppins"/>
          <w:noProof/>
        </w:rPr>
        <w:br/>
        <w:t>a) Descrição: Pode ocorrer atraso na entrega de materiais necessários para o projeto.</w:t>
      </w:r>
      <w:r w:rsidRPr="003A43B0">
        <w:rPr>
          <w:rFonts w:ascii="Poppins" w:hAnsi="Poppins" w:cs="Poppins"/>
          <w:noProof/>
        </w:rPr>
        <w:br/>
        <w:t>b) Estratégia: Mitigar – Selecionar fornecedores confiáveis e acompanhar os prazos de entrega.</w:t>
      </w:r>
      <w:r w:rsidRPr="003A43B0">
        <w:rPr>
          <w:rFonts w:ascii="Poppins" w:hAnsi="Poppins" w:cs="Poppins"/>
          <w:noProof/>
        </w:rPr>
        <w:br/>
        <w:t>c) Responsável: Pedro</w:t>
      </w:r>
      <w:r w:rsidRPr="003A43B0">
        <w:rPr>
          <w:rFonts w:ascii="Poppins" w:hAnsi="Poppins" w:cs="Poppins"/>
          <w:noProof/>
        </w:rPr>
        <w:br/>
        <w:t>d) Prazo: 2 semanas antes da execução</w:t>
      </w:r>
    </w:p>
    <w:p w14:paraId="7AAE0109" w14:textId="77777777" w:rsidR="003A43B0" w:rsidRPr="003A43B0" w:rsidRDefault="003A43B0" w:rsidP="003A43B0">
      <w:pPr>
        <w:rPr>
          <w:rFonts w:ascii="Poppins" w:hAnsi="Poppins" w:cs="Poppins"/>
          <w:noProof/>
        </w:rPr>
      </w:pPr>
      <w:r w:rsidRPr="003A43B0">
        <w:rPr>
          <w:rFonts w:ascii="Poppins" w:hAnsi="Poppins" w:cs="Poppins"/>
          <w:noProof/>
        </w:rPr>
        <w:pict w14:anchorId="6124AB5B">
          <v:rect id="_x0000_i1052" style="width:0;height:1.5pt" o:hralign="center" o:hrstd="t" o:hr="t" fillcolor="#a0a0a0" stroked="f"/>
        </w:pict>
      </w:r>
    </w:p>
    <w:p w14:paraId="006ABC2C" w14:textId="77777777" w:rsidR="003A43B0" w:rsidRPr="003A43B0" w:rsidRDefault="003A43B0" w:rsidP="003A43B0">
      <w:pPr>
        <w:rPr>
          <w:rFonts w:ascii="Poppins" w:hAnsi="Poppins" w:cs="Poppins"/>
          <w:noProof/>
        </w:rPr>
      </w:pPr>
      <w:r w:rsidRPr="003A43B0">
        <w:rPr>
          <w:rFonts w:ascii="Poppins" w:hAnsi="Poppins" w:cs="Poppins"/>
          <w:noProof/>
        </w:rPr>
        <w:t>Risco 4: Problemas técnicos durante o projeto</w:t>
      </w:r>
      <w:r w:rsidRPr="003A43B0">
        <w:rPr>
          <w:rFonts w:ascii="Poppins" w:hAnsi="Poppins" w:cs="Poppins"/>
          <w:noProof/>
        </w:rPr>
        <w:br/>
        <w:t>a) Descrição: Equipamentos ou recursos tecnológicos podem apresentar falhas.</w:t>
      </w:r>
      <w:r w:rsidRPr="003A43B0">
        <w:rPr>
          <w:rFonts w:ascii="Poppins" w:hAnsi="Poppins" w:cs="Poppins"/>
          <w:noProof/>
        </w:rPr>
        <w:br/>
        <w:t>b) Estratégia: Mitigar – Realizar testes prévios e ter equipamentos de reserva disponíveis.</w:t>
      </w:r>
      <w:r w:rsidRPr="003A43B0">
        <w:rPr>
          <w:rFonts w:ascii="Poppins" w:hAnsi="Poppins" w:cs="Poppins"/>
          <w:noProof/>
        </w:rPr>
        <w:br/>
        <w:t>c) Responsável: Ana</w:t>
      </w:r>
      <w:r w:rsidRPr="003A43B0">
        <w:rPr>
          <w:rFonts w:ascii="Poppins" w:hAnsi="Poppins" w:cs="Poppins"/>
          <w:noProof/>
        </w:rPr>
        <w:br/>
        <w:t>d) Prazo: 1 semana antes da execução</w:t>
      </w:r>
    </w:p>
    <w:p w14:paraId="52183055" w14:textId="19C187E1" w:rsidR="00C774A7" w:rsidRDefault="00C774A7">
      <w:pPr>
        <w:rPr>
          <w:rFonts w:ascii="Poppins" w:hAnsi="Poppins" w:cs="Poppins"/>
          <w:b/>
          <w:noProof/>
          <w:u w:val="single"/>
        </w:rPr>
      </w:pPr>
    </w:p>
    <w:p w14:paraId="40EFCAA0" w14:textId="452C5DD3" w:rsidR="00AC1EFF" w:rsidRPr="00C774A7" w:rsidRDefault="00AC1EFF" w:rsidP="001D3DC1">
      <w:pPr>
        <w:jc w:val="center"/>
        <w:rPr>
          <w:rFonts w:ascii="Poppins" w:hAnsi="Poppins" w:cs="Poppins"/>
          <w:b/>
          <w:noProof/>
          <w:u w:val="single"/>
        </w:rPr>
      </w:pPr>
      <w:r w:rsidRPr="00C774A7">
        <w:rPr>
          <w:rFonts w:ascii="Poppins" w:hAnsi="Poppins" w:cs="Poppins"/>
          <w:b/>
          <w:noProof/>
          <w:u w:val="single"/>
        </w:rPr>
        <w:t>EXEMPLO COMPLETO DE APLICAÇÃO EM UM PROJETO MULTIDISCIPLINAR</w:t>
      </w:r>
    </w:p>
    <w:p w14:paraId="285A2D9F" w14:textId="77777777" w:rsidR="00AC1EFF" w:rsidRPr="001D3DC1" w:rsidRDefault="00AC1EFF" w:rsidP="00AC1EFF">
      <w:pPr>
        <w:jc w:val="both"/>
        <w:rPr>
          <w:rFonts w:ascii="Poppins Light" w:hAnsi="Poppins Light" w:cs="Poppins Light"/>
          <w:noProof/>
          <w:color w:val="808080" w:themeColor="background1" w:themeShade="80"/>
        </w:rPr>
      </w:pPr>
    </w:p>
    <w:p w14:paraId="6586235C" w14:textId="77777777" w:rsidR="001D3DC1" w:rsidRPr="0082007E" w:rsidRDefault="001D3DC1" w:rsidP="001D3DC1">
      <w:pPr>
        <w:pStyle w:val="NormalWeb"/>
        <w:rPr>
          <w:rFonts w:ascii="Poppins Light" w:hAnsi="Poppins Light" w:cs="Poppins Light"/>
        </w:rPr>
      </w:pPr>
      <w:r w:rsidRPr="0082007E">
        <w:rPr>
          <w:rFonts w:ascii="Poppins Light" w:hAnsi="Poppins Light" w:cs="Poppins Light"/>
        </w:rPr>
        <w:t xml:space="preserve">Se o grupo está desenvolvendo um </w:t>
      </w:r>
      <w:r w:rsidRPr="00C774A7">
        <w:rPr>
          <w:rStyle w:val="Forte"/>
          <w:rFonts w:ascii="Poppins" w:hAnsi="Poppins" w:cs="Poppins"/>
        </w:rPr>
        <w:t>projeto de formatura para o ensino técnico</w:t>
      </w:r>
      <w:r w:rsidRPr="0082007E">
        <w:rPr>
          <w:rFonts w:ascii="Poppins Light" w:hAnsi="Poppins Light" w:cs="Poppins Light"/>
        </w:rPr>
        <w:t>, os riscos podem envolver questões como:</w:t>
      </w:r>
    </w:p>
    <w:p w14:paraId="66075EAE" w14:textId="77777777" w:rsidR="001D3DC1" w:rsidRPr="0082007E" w:rsidRDefault="001D3DC1" w:rsidP="001D3DC1">
      <w:pPr>
        <w:pStyle w:val="NormalWeb"/>
        <w:rPr>
          <w:rFonts w:ascii="Poppins Light" w:hAnsi="Poppins Light" w:cs="Poppins Light"/>
        </w:rPr>
      </w:pPr>
      <w:r w:rsidRPr="0082007E">
        <w:rPr>
          <w:rFonts w:ascii="Poppins Light" w:hAnsi="Poppins Light" w:cs="Poppins Light"/>
        </w:rPr>
        <w:t xml:space="preserve">a) </w:t>
      </w:r>
      <w:r w:rsidRPr="00C774A7">
        <w:rPr>
          <w:rStyle w:val="Forte"/>
          <w:rFonts w:ascii="Poppins" w:hAnsi="Poppins" w:cs="Poppins"/>
        </w:rPr>
        <w:t>Risco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Baixa adesão dos alunos ao evento.</w:t>
      </w:r>
    </w:p>
    <w:p w14:paraId="43C82662" w14:textId="0A515061" w:rsidR="001D3DC1" w:rsidRPr="0082007E" w:rsidRDefault="001D3DC1" w:rsidP="001D3DC1">
      <w:pPr>
        <w:numPr>
          <w:ilvl w:val="0"/>
          <w:numId w:val="40"/>
        </w:numPr>
        <w:spacing w:before="100" w:beforeAutospacing="1" w:after="100" w:afterAutospacing="1"/>
        <w:rPr>
          <w:rFonts w:ascii="Poppins Light" w:hAnsi="Poppins Light" w:cs="Poppins Light"/>
        </w:rPr>
      </w:pPr>
      <w:r w:rsidRPr="00C774A7">
        <w:rPr>
          <w:rStyle w:val="Forte"/>
          <w:rFonts w:ascii="Poppins" w:hAnsi="Poppins" w:cs="Poppins"/>
        </w:rPr>
        <w:t xml:space="preserve">Estratégia de </w:t>
      </w:r>
      <w:r w:rsidR="000C1D2F" w:rsidRPr="00C774A7">
        <w:rPr>
          <w:rStyle w:val="Forte"/>
          <w:rFonts w:ascii="Poppins" w:hAnsi="Poppins" w:cs="Poppins"/>
        </w:rPr>
        <w:t>mitigação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Criar uma campanha de divulgação nas redes sociais e realizar enquetes para saber o que os alunos esperam do evento</w:t>
      </w:r>
      <w:r w:rsidR="00C93CCA">
        <w:rPr>
          <w:rFonts w:ascii="Poppins Light" w:hAnsi="Poppins Light" w:cs="Poppins Light"/>
        </w:rPr>
        <w:t>;</w:t>
      </w:r>
    </w:p>
    <w:p w14:paraId="70754A07" w14:textId="5788CAA6" w:rsidR="001D3DC1" w:rsidRPr="0082007E" w:rsidRDefault="001D3DC1" w:rsidP="001D3DC1">
      <w:pPr>
        <w:numPr>
          <w:ilvl w:val="0"/>
          <w:numId w:val="40"/>
        </w:numPr>
        <w:spacing w:before="100" w:beforeAutospacing="1" w:after="100" w:afterAutospacing="1"/>
        <w:rPr>
          <w:rFonts w:ascii="Poppins Light" w:hAnsi="Poppins Light" w:cs="Poppins Light"/>
        </w:rPr>
      </w:pPr>
      <w:r w:rsidRPr="00C774A7">
        <w:rPr>
          <w:rStyle w:val="Forte"/>
          <w:rFonts w:ascii="Poppins" w:hAnsi="Poppins" w:cs="Poppins"/>
        </w:rPr>
        <w:t>Responsável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João</w:t>
      </w:r>
      <w:r w:rsidR="00C93CCA">
        <w:rPr>
          <w:rFonts w:ascii="Poppins Light" w:hAnsi="Poppins Light" w:cs="Poppins Light"/>
        </w:rPr>
        <w:t>;</w:t>
      </w:r>
    </w:p>
    <w:p w14:paraId="5EA5D2DF" w14:textId="77777777" w:rsidR="001D3DC1" w:rsidRPr="0082007E" w:rsidRDefault="001D3DC1" w:rsidP="001D3DC1">
      <w:pPr>
        <w:numPr>
          <w:ilvl w:val="0"/>
          <w:numId w:val="40"/>
        </w:numPr>
        <w:spacing w:before="100" w:beforeAutospacing="1" w:after="100" w:afterAutospacing="1"/>
        <w:rPr>
          <w:rFonts w:ascii="Poppins Light" w:hAnsi="Poppins Light" w:cs="Poppins Light"/>
        </w:rPr>
      </w:pPr>
      <w:r w:rsidRPr="00C774A7">
        <w:rPr>
          <w:rStyle w:val="Forte"/>
          <w:rFonts w:ascii="Poppins" w:hAnsi="Poppins" w:cs="Poppins"/>
        </w:rPr>
        <w:t>Prazo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1 mês antes da venda dos convites.</w:t>
      </w:r>
    </w:p>
    <w:p w14:paraId="1A97973F" w14:textId="77777777" w:rsidR="001D3DC1" w:rsidRPr="0082007E" w:rsidRDefault="001D3DC1" w:rsidP="001D3DC1">
      <w:pPr>
        <w:pStyle w:val="NormalWeb"/>
        <w:rPr>
          <w:rFonts w:ascii="Poppins Light" w:hAnsi="Poppins Light" w:cs="Poppins Light"/>
        </w:rPr>
      </w:pPr>
      <w:r w:rsidRPr="0082007E">
        <w:rPr>
          <w:rFonts w:ascii="Poppins Light" w:hAnsi="Poppins Light" w:cs="Poppins Light"/>
        </w:rPr>
        <w:t xml:space="preserve">b) </w:t>
      </w:r>
      <w:r w:rsidRPr="00C774A7">
        <w:rPr>
          <w:rStyle w:val="Forte"/>
          <w:rFonts w:ascii="Poppins" w:hAnsi="Poppins" w:cs="Poppins"/>
        </w:rPr>
        <w:t>Risco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Dificuldade em obter patrocínios para custear o evento.</w:t>
      </w:r>
    </w:p>
    <w:p w14:paraId="44920462" w14:textId="1102FD35" w:rsidR="001D3DC1" w:rsidRPr="0082007E" w:rsidRDefault="001D3DC1" w:rsidP="001D3DC1">
      <w:pPr>
        <w:numPr>
          <w:ilvl w:val="0"/>
          <w:numId w:val="41"/>
        </w:numPr>
        <w:spacing w:before="100" w:beforeAutospacing="1" w:after="100" w:afterAutospacing="1"/>
        <w:rPr>
          <w:rFonts w:ascii="Poppins Light" w:hAnsi="Poppins Light" w:cs="Poppins Light"/>
        </w:rPr>
      </w:pPr>
      <w:r w:rsidRPr="00C774A7">
        <w:rPr>
          <w:rStyle w:val="Forte"/>
          <w:rFonts w:ascii="Poppins" w:hAnsi="Poppins" w:cs="Poppins"/>
        </w:rPr>
        <w:t xml:space="preserve">Estratégia de </w:t>
      </w:r>
      <w:r w:rsidR="000C1D2F" w:rsidRPr="00C774A7">
        <w:rPr>
          <w:rStyle w:val="Forte"/>
          <w:rFonts w:ascii="Poppins" w:hAnsi="Poppins" w:cs="Poppins"/>
        </w:rPr>
        <w:t>mitigação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Procurar empresas locais para parceria e apresentar uma proposta de patrocínio com benefícios claros, como a divulgação da marca no evento</w:t>
      </w:r>
      <w:r w:rsidR="00C93CCA">
        <w:rPr>
          <w:rFonts w:ascii="Poppins Light" w:hAnsi="Poppins Light" w:cs="Poppins Light"/>
        </w:rPr>
        <w:t>;</w:t>
      </w:r>
    </w:p>
    <w:p w14:paraId="30BEFBCB" w14:textId="7E2AF1C6" w:rsidR="001D3DC1" w:rsidRPr="0082007E" w:rsidRDefault="001D3DC1" w:rsidP="001D3DC1">
      <w:pPr>
        <w:numPr>
          <w:ilvl w:val="0"/>
          <w:numId w:val="41"/>
        </w:numPr>
        <w:spacing w:before="100" w:beforeAutospacing="1" w:after="100" w:afterAutospacing="1"/>
        <w:rPr>
          <w:rFonts w:ascii="Poppins Light" w:hAnsi="Poppins Light" w:cs="Poppins Light"/>
        </w:rPr>
      </w:pPr>
      <w:r w:rsidRPr="00C774A7">
        <w:rPr>
          <w:rStyle w:val="Forte"/>
          <w:rFonts w:ascii="Poppins" w:hAnsi="Poppins" w:cs="Poppins"/>
        </w:rPr>
        <w:t>Responsável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Maria</w:t>
      </w:r>
      <w:r w:rsidR="00C93CCA">
        <w:rPr>
          <w:rFonts w:ascii="Poppins Light" w:hAnsi="Poppins Light" w:cs="Poppins Light"/>
        </w:rPr>
        <w:t>;</w:t>
      </w:r>
    </w:p>
    <w:p w14:paraId="29CE6C92" w14:textId="77777777" w:rsidR="001D3DC1" w:rsidRPr="0082007E" w:rsidRDefault="001D3DC1" w:rsidP="001D3DC1">
      <w:pPr>
        <w:numPr>
          <w:ilvl w:val="0"/>
          <w:numId w:val="41"/>
        </w:numPr>
        <w:spacing w:before="100" w:beforeAutospacing="1" w:after="100" w:afterAutospacing="1"/>
        <w:rPr>
          <w:rFonts w:ascii="Poppins Light" w:hAnsi="Poppins Light" w:cs="Poppins Light"/>
        </w:rPr>
      </w:pPr>
      <w:r w:rsidRPr="00C774A7">
        <w:rPr>
          <w:rStyle w:val="Forte"/>
          <w:rFonts w:ascii="Poppins" w:hAnsi="Poppins" w:cs="Poppins"/>
        </w:rPr>
        <w:t>Prazo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2 meses antes do evento.</w:t>
      </w:r>
    </w:p>
    <w:p w14:paraId="6F27DE00" w14:textId="77777777" w:rsidR="001D3DC1" w:rsidRPr="0082007E" w:rsidRDefault="001D3DC1" w:rsidP="001D3DC1">
      <w:pPr>
        <w:pStyle w:val="NormalWeb"/>
        <w:rPr>
          <w:rFonts w:ascii="Poppins Light" w:hAnsi="Poppins Light" w:cs="Poppins Light"/>
        </w:rPr>
      </w:pPr>
      <w:r w:rsidRPr="0082007E">
        <w:rPr>
          <w:rFonts w:ascii="Poppins Light" w:hAnsi="Poppins Light" w:cs="Poppins Light"/>
        </w:rPr>
        <w:t xml:space="preserve">c) </w:t>
      </w:r>
      <w:r w:rsidRPr="00C774A7">
        <w:rPr>
          <w:rStyle w:val="Forte"/>
          <w:rFonts w:ascii="Poppins" w:hAnsi="Poppins" w:cs="Poppins"/>
        </w:rPr>
        <w:t>Risco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Atraso na entrega dos convites e material promocional.</w:t>
      </w:r>
    </w:p>
    <w:p w14:paraId="677C9258" w14:textId="6F651533" w:rsidR="001D3DC1" w:rsidRPr="0082007E" w:rsidRDefault="001D3DC1" w:rsidP="001D3DC1">
      <w:pPr>
        <w:numPr>
          <w:ilvl w:val="0"/>
          <w:numId w:val="42"/>
        </w:numPr>
        <w:spacing w:before="100" w:beforeAutospacing="1" w:after="100" w:afterAutospacing="1"/>
        <w:rPr>
          <w:rFonts w:ascii="Poppins Light" w:hAnsi="Poppins Light" w:cs="Poppins Light"/>
        </w:rPr>
      </w:pPr>
      <w:r w:rsidRPr="00C774A7">
        <w:rPr>
          <w:rStyle w:val="Forte"/>
          <w:rFonts w:ascii="Poppins" w:hAnsi="Poppins" w:cs="Poppins"/>
        </w:rPr>
        <w:t xml:space="preserve">Estratégia de </w:t>
      </w:r>
      <w:r w:rsidR="000C1D2F" w:rsidRPr="00C774A7">
        <w:rPr>
          <w:rStyle w:val="Forte"/>
          <w:rFonts w:ascii="Poppins" w:hAnsi="Poppins" w:cs="Poppins"/>
        </w:rPr>
        <w:t>mitigação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Escolher fornecedores de confiança e definir um cronograma rigoroso de entregas, acompanhando o progresso semanalmente</w:t>
      </w:r>
      <w:r w:rsidR="00C93CCA">
        <w:rPr>
          <w:rFonts w:ascii="Poppins Light" w:hAnsi="Poppins Light" w:cs="Poppins Light"/>
        </w:rPr>
        <w:t>;</w:t>
      </w:r>
    </w:p>
    <w:p w14:paraId="31072CFC" w14:textId="62CFB2E3" w:rsidR="001D3DC1" w:rsidRPr="0082007E" w:rsidRDefault="001D3DC1" w:rsidP="001D3DC1">
      <w:pPr>
        <w:numPr>
          <w:ilvl w:val="0"/>
          <w:numId w:val="42"/>
        </w:numPr>
        <w:spacing w:before="100" w:beforeAutospacing="1" w:after="100" w:afterAutospacing="1"/>
        <w:rPr>
          <w:rFonts w:ascii="Poppins Light" w:hAnsi="Poppins Light" w:cs="Poppins Light"/>
        </w:rPr>
      </w:pPr>
      <w:r w:rsidRPr="00C774A7">
        <w:rPr>
          <w:rStyle w:val="Forte"/>
          <w:rFonts w:ascii="Poppins" w:hAnsi="Poppins" w:cs="Poppins"/>
        </w:rPr>
        <w:t>Responsável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Pedro</w:t>
      </w:r>
      <w:r w:rsidR="00C93CCA">
        <w:rPr>
          <w:rFonts w:ascii="Poppins Light" w:hAnsi="Poppins Light" w:cs="Poppins Light"/>
        </w:rPr>
        <w:t>;</w:t>
      </w:r>
    </w:p>
    <w:p w14:paraId="7B55926A" w14:textId="77777777" w:rsidR="001D3DC1" w:rsidRPr="0082007E" w:rsidRDefault="001D3DC1" w:rsidP="001D3DC1">
      <w:pPr>
        <w:numPr>
          <w:ilvl w:val="0"/>
          <w:numId w:val="42"/>
        </w:numPr>
        <w:spacing w:before="100" w:beforeAutospacing="1" w:after="100" w:afterAutospacing="1"/>
        <w:rPr>
          <w:rFonts w:ascii="Poppins Light" w:hAnsi="Poppins Light" w:cs="Poppins Light"/>
        </w:rPr>
      </w:pPr>
      <w:r w:rsidRPr="00C774A7">
        <w:rPr>
          <w:rStyle w:val="Forte"/>
          <w:rFonts w:ascii="Poppins" w:hAnsi="Poppins" w:cs="Poppins"/>
        </w:rPr>
        <w:t>Prazo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3 semanas antes da distribuição dos convites.</w:t>
      </w:r>
    </w:p>
    <w:p w14:paraId="1CDEE8AB" w14:textId="77777777" w:rsidR="001D3DC1" w:rsidRPr="0082007E" w:rsidRDefault="001D3DC1" w:rsidP="001D3DC1">
      <w:pPr>
        <w:pStyle w:val="NormalWeb"/>
        <w:rPr>
          <w:rFonts w:ascii="Poppins Light" w:hAnsi="Poppins Light" w:cs="Poppins Light"/>
        </w:rPr>
      </w:pPr>
      <w:r w:rsidRPr="0082007E">
        <w:rPr>
          <w:rFonts w:ascii="Poppins Light" w:hAnsi="Poppins Light" w:cs="Poppins Light"/>
        </w:rPr>
        <w:t xml:space="preserve">d) </w:t>
      </w:r>
      <w:r w:rsidRPr="00C774A7">
        <w:rPr>
          <w:rStyle w:val="Forte"/>
          <w:rFonts w:ascii="Poppins" w:hAnsi="Poppins" w:cs="Poppins"/>
        </w:rPr>
        <w:t>Risco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Mudanças de última hora nas regras do local do evento (como aumento de restrições de segurança ou capacidade).</w:t>
      </w:r>
    </w:p>
    <w:p w14:paraId="2E909AD9" w14:textId="29585768" w:rsidR="001D3DC1" w:rsidRPr="0082007E" w:rsidRDefault="001D3DC1" w:rsidP="001D3DC1">
      <w:pPr>
        <w:numPr>
          <w:ilvl w:val="0"/>
          <w:numId w:val="43"/>
        </w:numPr>
        <w:spacing w:before="100" w:beforeAutospacing="1" w:after="100" w:afterAutospacing="1"/>
        <w:rPr>
          <w:rFonts w:ascii="Poppins Light" w:hAnsi="Poppins Light" w:cs="Poppins Light"/>
        </w:rPr>
      </w:pPr>
      <w:r w:rsidRPr="00C774A7">
        <w:rPr>
          <w:rStyle w:val="Forte"/>
          <w:rFonts w:ascii="Poppins" w:hAnsi="Poppins" w:cs="Poppins"/>
        </w:rPr>
        <w:t xml:space="preserve">Estratégia de </w:t>
      </w:r>
      <w:r w:rsidR="000C1D2F" w:rsidRPr="00C774A7">
        <w:rPr>
          <w:rStyle w:val="Forte"/>
          <w:rFonts w:ascii="Poppins" w:hAnsi="Poppins" w:cs="Poppins"/>
        </w:rPr>
        <w:t>mitigação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Manter contato frequente com o local e ter um plano alternativo para ajustes no layout ou na logística, conforme necessário</w:t>
      </w:r>
      <w:r w:rsidR="00C93CCA">
        <w:rPr>
          <w:rFonts w:ascii="Poppins Light" w:hAnsi="Poppins Light" w:cs="Poppins Light"/>
        </w:rPr>
        <w:t>;</w:t>
      </w:r>
    </w:p>
    <w:p w14:paraId="7C914F8B" w14:textId="2A67804F" w:rsidR="001D3DC1" w:rsidRPr="0082007E" w:rsidRDefault="001D3DC1" w:rsidP="001D3DC1">
      <w:pPr>
        <w:numPr>
          <w:ilvl w:val="0"/>
          <w:numId w:val="43"/>
        </w:numPr>
        <w:spacing w:before="100" w:beforeAutospacing="1" w:after="100" w:afterAutospacing="1"/>
        <w:rPr>
          <w:rFonts w:ascii="Poppins Light" w:hAnsi="Poppins Light" w:cs="Poppins Light"/>
        </w:rPr>
      </w:pPr>
      <w:r w:rsidRPr="00C774A7">
        <w:rPr>
          <w:rStyle w:val="Forte"/>
          <w:rFonts w:ascii="Poppins" w:hAnsi="Poppins" w:cs="Poppins"/>
        </w:rPr>
        <w:t>Responsável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Ana</w:t>
      </w:r>
      <w:r w:rsidR="00C93CCA">
        <w:rPr>
          <w:rFonts w:ascii="Poppins Light" w:hAnsi="Poppins Light" w:cs="Poppins Light"/>
        </w:rPr>
        <w:t>;</w:t>
      </w:r>
    </w:p>
    <w:p w14:paraId="6DA58A18" w14:textId="77777777" w:rsidR="001D3DC1" w:rsidRPr="0082007E" w:rsidRDefault="001D3DC1" w:rsidP="001D3DC1">
      <w:pPr>
        <w:numPr>
          <w:ilvl w:val="0"/>
          <w:numId w:val="43"/>
        </w:numPr>
        <w:spacing w:before="100" w:beforeAutospacing="1" w:after="100" w:afterAutospacing="1"/>
        <w:rPr>
          <w:rFonts w:ascii="Poppins Light" w:hAnsi="Poppins Light" w:cs="Poppins Light"/>
        </w:rPr>
      </w:pPr>
      <w:r w:rsidRPr="00C774A7">
        <w:rPr>
          <w:rStyle w:val="Forte"/>
          <w:rFonts w:ascii="Poppins" w:hAnsi="Poppins" w:cs="Poppins"/>
        </w:rPr>
        <w:t>Prazo</w:t>
      </w:r>
      <w:r w:rsidRPr="0082007E">
        <w:rPr>
          <w:rStyle w:val="Forte"/>
          <w:rFonts w:ascii="Poppins Light" w:hAnsi="Poppins Light" w:cs="Poppins Light"/>
        </w:rPr>
        <w:t>:</w:t>
      </w:r>
      <w:r w:rsidRPr="0082007E">
        <w:rPr>
          <w:rFonts w:ascii="Poppins Light" w:hAnsi="Poppins Light" w:cs="Poppins Light"/>
        </w:rPr>
        <w:t xml:space="preserve"> 1 semana antes do evento.</w:t>
      </w:r>
    </w:p>
    <w:sectPr w:rsidR="001D3DC1" w:rsidRPr="0082007E">
      <w:headerReference w:type="default" r:id="rId17"/>
      <w:footerReference w:type="even" r:id="rId18"/>
      <w:footerReference w:type="default" r:id="rId19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5BCCD" w14:textId="77777777" w:rsidR="00DC1049" w:rsidRDefault="00DC1049">
      <w:r>
        <w:separator/>
      </w:r>
    </w:p>
  </w:endnote>
  <w:endnote w:type="continuationSeparator" w:id="0">
    <w:p w14:paraId="3C30402D" w14:textId="77777777" w:rsidR="00DC1049" w:rsidRDefault="00DC1049">
      <w:r>
        <w:continuationSeparator/>
      </w:r>
    </w:p>
  </w:endnote>
  <w:endnote w:type="continuationNotice" w:id="1">
    <w:p w14:paraId="7AD61BC1" w14:textId="77777777" w:rsidR="00DC1049" w:rsidRDefault="00DC10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30AC87B7" w14:textId="07847E96" w:rsidR="000C1D2F" w:rsidRPr="000C1D2F" w:rsidRDefault="000C1D2F" w:rsidP="000C1D2F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ab/>
              <w:t xml:space="preserve">              </w:t>
            </w:r>
            <w:r w:rsidRPr="000C1D2F">
              <w:rPr>
                <w:rFonts w:ascii="Poppins" w:hAnsi="Poppins" w:cs="Poppins"/>
                <w:sz w:val="20"/>
                <w:szCs w:val="20"/>
              </w:rPr>
              <w:t>[PMD]ANO2B1S6A</w:t>
            </w:r>
            <w:r>
              <w:rPr>
                <w:rFonts w:ascii="Poppins" w:hAnsi="Poppins" w:cs="Poppins"/>
                <w:sz w:val="20"/>
                <w:szCs w:val="20"/>
              </w:rPr>
              <w:t>2</w:t>
            </w:r>
          </w:p>
          <w:p w14:paraId="214D1726" w14:textId="690231CE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2D3695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2D3695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8257B" w14:textId="77777777" w:rsidR="00DC1049" w:rsidRDefault="00DC1049">
      <w:r>
        <w:separator/>
      </w:r>
    </w:p>
  </w:footnote>
  <w:footnote w:type="continuationSeparator" w:id="0">
    <w:p w14:paraId="3333BE2E" w14:textId="77777777" w:rsidR="00DC1049" w:rsidRDefault="00DC1049">
      <w:r>
        <w:continuationSeparator/>
      </w:r>
    </w:p>
  </w:footnote>
  <w:footnote w:type="continuationNotice" w:id="1">
    <w:p w14:paraId="096DBB21" w14:textId="77777777" w:rsidR="00DC1049" w:rsidRDefault="00DC10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318109793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E14"/>
    <w:multiLevelType w:val="multilevel"/>
    <w:tmpl w:val="3516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08B1"/>
    <w:multiLevelType w:val="hybridMultilevel"/>
    <w:tmpl w:val="1F4E55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80477C"/>
    <w:multiLevelType w:val="multilevel"/>
    <w:tmpl w:val="8CB21C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B5958"/>
    <w:multiLevelType w:val="multilevel"/>
    <w:tmpl w:val="AE6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3217"/>
    <w:multiLevelType w:val="hybridMultilevel"/>
    <w:tmpl w:val="EF74DB3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C510E4"/>
    <w:multiLevelType w:val="hybridMultilevel"/>
    <w:tmpl w:val="3370A39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 w15:restartNumberingAfterBreak="0">
    <w:nsid w:val="18E4124D"/>
    <w:multiLevelType w:val="hybridMultilevel"/>
    <w:tmpl w:val="B144FF88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630F62"/>
    <w:multiLevelType w:val="hybridMultilevel"/>
    <w:tmpl w:val="BC1CF4F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94470"/>
    <w:multiLevelType w:val="multilevel"/>
    <w:tmpl w:val="78B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109BA"/>
    <w:multiLevelType w:val="multilevel"/>
    <w:tmpl w:val="8978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92F54"/>
    <w:multiLevelType w:val="multilevel"/>
    <w:tmpl w:val="E1E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23E46"/>
    <w:multiLevelType w:val="multilevel"/>
    <w:tmpl w:val="E7C6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C4180"/>
    <w:multiLevelType w:val="multilevel"/>
    <w:tmpl w:val="1070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00D24"/>
    <w:multiLevelType w:val="hybridMultilevel"/>
    <w:tmpl w:val="7F683ACC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06698B"/>
    <w:multiLevelType w:val="multilevel"/>
    <w:tmpl w:val="89D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2D05A5"/>
    <w:multiLevelType w:val="hybridMultilevel"/>
    <w:tmpl w:val="4A224F34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C777AD"/>
    <w:multiLevelType w:val="hybridMultilevel"/>
    <w:tmpl w:val="0E7CF2AE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4D6325"/>
    <w:multiLevelType w:val="hybridMultilevel"/>
    <w:tmpl w:val="818A1F9E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 w15:restartNumberingAfterBreak="0">
    <w:nsid w:val="369E06D3"/>
    <w:multiLevelType w:val="hybridMultilevel"/>
    <w:tmpl w:val="084E142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256A4"/>
    <w:multiLevelType w:val="multilevel"/>
    <w:tmpl w:val="195651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A1328"/>
    <w:multiLevelType w:val="hybridMultilevel"/>
    <w:tmpl w:val="397CAD18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4901D9B"/>
    <w:multiLevelType w:val="hybridMultilevel"/>
    <w:tmpl w:val="FCD04A2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DB018C"/>
    <w:multiLevelType w:val="multilevel"/>
    <w:tmpl w:val="E7C6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66AFC"/>
    <w:multiLevelType w:val="hybridMultilevel"/>
    <w:tmpl w:val="11508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C731D7"/>
    <w:multiLevelType w:val="multilevel"/>
    <w:tmpl w:val="73A4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2713C"/>
    <w:multiLevelType w:val="multilevel"/>
    <w:tmpl w:val="BF5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31658"/>
    <w:multiLevelType w:val="multilevel"/>
    <w:tmpl w:val="B8D6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576F0"/>
    <w:multiLevelType w:val="hybridMultilevel"/>
    <w:tmpl w:val="4502B2A4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D4026F"/>
    <w:multiLevelType w:val="hybridMultilevel"/>
    <w:tmpl w:val="2FF07214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1387317"/>
    <w:multiLevelType w:val="multilevel"/>
    <w:tmpl w:val="F21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06516"/>
    <w:multiLevelType w:val="multilevel"/>
    <w:tmpl w:val="A35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D4126"/>
    <w:multiLevelType w:val="hybridMultilevel"/>
    <w:tmpl w:val="FB0E06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77E1843"/>
    <w:multiLevelType w:val="multilevel"/>
    <w:tmpl w:val="DE2C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B24B9"/>
    <w:multiLevelType w:val="multilevel"/>
    <w:tmpl w:val="27FA06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F953CA"/>
    <w:multiLevelType w:val="hybridMultilevel"/>
    <w:tmpl w:val="46D4BA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381D39"/>
    <w:multiLevelType w:val="multilevel"/>
    <w:tmpl w:val="752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973B2"/>
    <w:multiLevelType w:val="multilevel"/>
    <w:tmpl w:val="223A942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040F23"/>
    <w:multiLevelType w:val="hybridMultilevel"/>
    <w:tmpl w:val="C93697F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94244E"/>
    <w:multiLevelType w:val="multilevel"/>
    <w:tmpl w:val="FF6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05042"/>
    <w:multiLevelType w:val="multilevel"/>
    <w:tmpl w:val="6EA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96B56"/>
    <w:multiLevelType w:val="hybridMultilevel"/>
    <w:tmpl w:val="1B8077B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171018"/>
    <w:multiLevelType w:val="multilevel"/>
    <w:tmpl w:val="46B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4D21B0"/>
    <w:multiLevelType w:val="hybridMultilevel"/>
    <w:tmpl w:val="4AE6A97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492BC0"/>
    <w:multiLevelType w:val="hybridMultilevel"/>
    <w:tmpl w:val="3A5A090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BBB7D30"/>
    <w:multiLevelType w:val="multilevel"/>
    <w:tmpl w:val="CAF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056137">
    <w:abstractNumId w:val="15"/>
  </w:num>
  <w:num w:numId="2" w16cid:durableId="1097213073">
    <w:abstractNumId w:val="16"/>
  </w:num>
  <w:num w:numId="3" w16cid:durableId="1279606133">
    <w:abstractNumId w:val="46"/>
  </w:num>
  <w:num w:numId="4" w16cid:durableId="719792080">
    <w:abstractNumId w:val="23"/>
  </w:num>
  <w:num w:numId="5" w16cid:durableId="852842058">
    <w:abstractNumId w:val="36"/>
  </w:num>
  <w:num w:numId="6" w16cid:durableId="1552110247">
    <w:abstractNumId w:val="6"/>
  </w:num>
  <w:num w:numId="7" w16cid:durableId="1460999233">
    <w:abstractNumId w:val="26"/>
  </w:num>
  <w:num w:numId="8" w16cid:durableId="1211963869">
    <w:abstractNumId w:val="21"/>
  </w:num>
  <w:num w:numId="9" w16cid:durableId="334501851">
    <w:abstractNumId w:val="44"/>
  </w:num>
  <w:num w:numId="10" w16cid:durableId="927545145">
    <w:abstractNumId w:val="43"/>
  </w:num>
  <w:num w:numId="11" w16cid:durableId="2137337079">
    <w:abstractNumId w:val="22"/>
  </w:num>
  <w:num w:numId="12" w16cid:durableId="73015104">
    <w:abstractNumId w:val="17"/>
  </w:num>
  <w:num w:numId="13" w16cid:durableId="1684895881">
    <w:abstractNumId w:val="33"/>
  </w:num>
  <w:num w:numId="14" w16cid:durableId="128785278">
    <w:abstractNumId w:val="25"/>
  </w:num>
  <w:num w:numId="15" w16cid:durableId="1588537815">
    <w:abstractNumId w:val="10"/>
  </w:num>
  <w:num w:numId="16" w16cid:durableId="2068990122">
    <w:abstractNumId w:val="28"/>
  </w:num>
  <w:num w:numId="17" w16cid:durableId="1463234097">
    <w:abstractNumId w:val="14"/>
  </w:num>
  <w:num w:numId="18" w16cid:durableId="1205368338">
    <w:abstractNumId w:val="27"/>
  </w:num>
  <w:num w:numId="19" w16cid:durableId="1608273187">
    <w:abstractNumId w:val="41"/>
  </w:num>
  <w:num w:numId="20" w16cid:durableId="1238982067">
    <w:abstractNumId w:val="0"/>
  </w:num>
  <w:num w:numId="21" w16cid:durableId="24522716">
    <w:abstractNumId w:val="31"/>
  </w:num>
  <w:num w:numId="22" w16cid:durableId="1701200934">
    <w:abstractNumId w:val="5"/>
  </w:num>
  <w:num w:numId="23" w16cid:durableId="584189759">
    <w:abstractNumId w:val="24"/>
  </w:num>
  <w:num w:numId="24" w16cid:durableId="661389933">
    <w:abstractNumId w:val="11"/>
  </w:num>
  <w:num w:numId="25" w16cid:durableId="1914001634">
    <w:abstractNumId w:val="20"/>
  </w:num>
  <w:num w:numId="26" w16cid:durableId="1049571254">
    <w:abstractNumId w:val="2"/>
  </w:num>
  <w:num w:numId="27" w16cid:durableId="39330272">
    <w:abstractNumId w:val="38"/>
  </w:num>
  <w:num w:numId="28" w16cid:durableId="1229418019">
    <w:abstractNumId w:val="4"/>
  </w:num>
  <w:num w:numId="29" w16cid:durableId="1243905491">
    <w:abstractNumId w:val="29"/>
  </w:num>
  <w:num w:numId="30" w16cid:durableId="1688554834">
    <w:abstractNumId w:val="30"/>
  </w:num>
  <w:num w:numId="31" w16cid:durableId="512651241">
    <w:abstractNumId w:val="13"/>
  </w:num>
  <w:num w:numId="32" w16cid:durableId="1383947466">
    <w:abstractNumId w:val="35"/>
  </w:num>
  <w:num w:numId="33" w16cid:durableId="1257905408">
    <w:abstractNumId w:val="18"/>
  </w:num>
  <w:num w:numId="34" w16cid:durableId="1302468098">
    <w:abstractNumId w:val="34"/>
  </w:num>
  <w:num w:numId="35" w16cid:durableId="1836988616">
    <w:abstractNumId w:val="45"/>
  </w:num>
  <w:num w:numId="36" w16cid:durableId="1930232312">
    <w:abstractNumId w:val="7"/>
  </w:num>
  <w:num w:numId="37" w16cid:durableId="1285691164">
    <w:abstractNumId w:val="19"/>
  </w:num>
  <w:num w:numId="38" w16cid:durableId="764568438">
    <w:abstractNumId w:val="39"/>
  </w:num>
  <w:num w:numId="39" w16cid:durableId="1198354594">
    <w:abstractNumId w:val="42"/>
  </w:num>
  <w:num w:numId="40" w16cid:durableId="957682990">
    <w:abstractNumId w:val="32"/>
  </w:num>
  <w:num w:numId="41" w16cid:durableId="1751190602">
    <w:abstractNumId w:val="8"/>
  </w:num>
  <w:num w:numId="42" w16cid:durableId="1948611456">
    <w:abstractNumId w:val="40"/>
  </w:num>
  <w:num w:numId="43" w16cid:durableId="995648607">
    <w:abstractNumId w:val="9"/>
  </w:num>
  <w:num w:numId="44" w16cid:durableId="104078884">
    <w:abstractNumId w:val="1"/>
  </w:num>
  <w:num w:numId="45" w16cid:durableId="1475947872">
    <w:abstractNumId w:val="37"/>
  </w:num>
  <w:num w:numId="46" w16cid:durableId="2117017435">
    <w:abstractNumId w:val="47"/>
  </w:num>
  <w:num w:numId="47" w16cid:durableId="996228119">
    <w:abstractNumId w:val="12"/>
  </w:num>
  <w:num w:numId="48" w16cid:durableId="1169635849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93C5A"/>
    <w:rsid w:val="000A4E65"/>
    <w:rsid w:val="000B156E"/>
    <w:rsid w:val="000C1D2F"/>
    <w:rsid w:val="000C39C4"/>
    <w:rsid w:val="000C6619"/>
    <w:rsid w:val="000F7DE9"/>
    <w:rsid w:val="00124756"/>
    <w:rsid w:val="00146A43"/>
    <w:rsid w:val="001553C2"/>
    <w:rsid w:val="00160195"/>
    <w:rsid w:val="001A2D86"/>
    <w:rsid w:val="001A32C9"/>
    <w:rsid w:val="001C335A"/>
    <w:rsid w:val="001D3DC1"/>
    <w:rsid w:val="001E7BC0"/>
    <w:rsid w:val="002344C7"/>
    <w:rsid w:val="002372B1"/>
    <w:rsid w:val="00252F67"/>
    <w:rsid w:val="00256D8D"/>
    <w:rsid w:val="002632D3"/>
    <w:rsid w:val="00264B6B"/>
    <w:rsid w:val="002662C7"/>
    <w:rsid w:val="002A2BEC"/>
    <w:rsid w:val="002C6EC9"/>
    <w:rsid w:val="002D1A6D"/>
    <w:rsid w:val="002D3695"/>
    <w:rsid w:val="002D51E3"/>
    <w:rsid w:val="002E6314"/>
    <w:rsid w:val="002F50D7"/>
    <w:rsid w:val="003009B4"/>
    <w:rsid w:val="003031BD"/>
    <w:rsid w:val="0030710D"/>
    <w:rsid w:val="0032284C"/>
    <w:rsid w:val="0033574F"/>
    <w:rsid w:val="003365AE"/>
    <w:rsid w:val="00343C0C"/>
    <w:rsid w:val="0035169E"/>
    <w:rsid w:val="00367C72"/>
    <w:rsid w:val="00391DA9"/>
    <w:rsid w:val="003A43B0"/>
    <w:rsid w:val="003B1781"/>
    <w:rsid w:val="003B1AB5"/>
    <w:rsid w:val="003B7DFE"/>
    <w:rsid w:val="003C032E"/>
    <w:rsid w:val="003D346C"/>
    <w:rsid w:val="003D71CA"/>
    <w:rsid w:val="00421DC6"/>
    <w:rsid w:val="00454835"/>
    <w:rsid w:val="00464B32"/>
    <w:rsid w:val="00491C71"/>
    <w:rsid w:val="004B66A3"/>
    <w:rsid w:val="004C33C3"/>
    <w:rsid w:val="004E713D"/>
    <w:rsid w:val="0054587F"/>
    <w:rsid w:val="005517B2"/>
    <w:rsid w:val="005779CC"/>
    <w:rsid w:val="00585F34"/>
    <w:rsid w:val="00594A93"/>
    <w:rsid w:val="005A5A09"/>
    <w:rsid w:val="005E4165"/>
    <w:rsid w:val="005F74BB"/>
    <w:rsid w:val="0060776C"/>
    <w:rsid w:val="0063273B"/>
    <w:rsid w:val="00637073"/>
    <w:rsid w:val="00641D17"/>
    <w:rsid w:val="00676B29"/>
    <w:rsid w:val="006B3AE9"/>
    <w:rsid w:val="006B78AC"/>
    <w:rsid w:val="006D5A5F"/>
    <w:rsid w:val="006E0D64"/>
    <w:rsid w:val="00756E4E"/>
    <w:rsid w:val="007671B4"/>
    <w:rsid w:val="00773A8C"/>
    <w:rsid w:val="0078262D"/>
    <w:rsid w:val="00782F3F"/>
    <w:rsid w:val="007A6229"/>
    <w:rsid w:val="007B6ABF"/>
    <w:rsid w:val="00807F3D"/>
    <w:rsid w:val="00814E58"/>
    <w:rsid w:val="0082007E"/>
    <w:rsid w:val="0083474B"/>
    <w:rsid w:val="00841D59"/>
    <w:rsid w:val="00851368"/>
    <w:rsid w:val="0088120A"/>
    <w:rsid w:val="008925A9"/>
    <w:rsid w:val="008B2A1F"/>
    <w:rsid w:val="008B4C24"/>
    <w:rsid w:val="008F775A"/>
    <w:rsid w:val="00903304"/>
    <w:rsid w:val="009077DD"/>
    <w:rsid w:val="0092769D"/>
    <w:rsid w:val="00966015"/>
    <w:rsid w:val="00973082"/>
    <w:rsid w:val="00981599"/>
    <w:rsid w:val="0099703E"/>
    <w:rsid w:val="009B33B6"/>
    <w:rsid w:val="00A03366"/>
    <w:rsid w:val="00A12C58"/>
    <w:rsid w:val="00A633BC"/>
    <w:rsid w:val="00A82622"/>
    <w:rsid w:val="00AA30F7"/>
    <w:rsid w:val="00AA60A0"/>
    <w:rsid w:val="00AC1EFF"/>
    <w:rsid w:val="00AD78A6"/>
    <w:rsid w:val="00B138B7"/>
    <w:rsid w:val="00B45591"/>
    <w:rsid w:val="00BA6A76"/>
    <w:rsid w:val="00BE056D"/>
    <w:rsid w:val="00C12E4A"/>
    <w:rsid w:val="00C21DEF"/>
    <w:rsid w:val="00C365D1"/>
    <w:rsid w:val="00C42339"/>
    <w:rsid w:val="00C4723D"/>
    <w:rsid w:val="00C6070E"/>
    <w:rsid w:val="00C62CE1"/>
    <w:rsid w:val="00C6376F"/>
    <w:rsid w:val="00C774A7"/>
    <w:rsid w:val="00C93CCA"/>
    <w:rsid w:val="00CA4523"/>
    <w:rsid w:val="00CC2A45"/>
    <w:rsid w:val="00CF76E4"/>
    <w:rsid w:val="00D0381E"/>
    <w:rsid w:val="00D03B93"/>
    <w:rsid w:val="00D05B9C"/>
    <w:rsid w:val="00D553AB"/>
    <w:rsid w:val="00D61A8F"/>
    <w:rsid w:val="00DB2F41"/>
    <w:rsid w:val="00DB4CEA"/>
    <w:rsid w:val="00DC1049"/>
    <w:rsid w:val="00DD08D1"/>
    <w:rsid w:val="00DD5204"/>
    <w:rsid w:val="00DE0C0D"/>
    <w:rsid w:val="00E10D86"/>
    <w:rsid w:val="00E11E88"/>
    <w:rsid w:val="00E227A8"/>
    <w:rsid w:val="00E30B0F"/>
    <w:rsid w:val="00E400A6"/>
    <w:rsid w:val="00E520CF"/>
    <w:rsid w:val="00E71901"/>
    <w:rsid w:val="00E73E76"/>
    <w:rsid w:val="00E77AF3"/>
    <w:rsid w:val="00EA3B37"/>
    <w:rsid w:val="00EC2E0D"/>
    <w:rsid w:val="00EF47B1"/>
    <w:rsid w:val="00EF4AFE"/>
    <w:rsid w:val="00F01803"/>
    <w:rsid w:val="00F044D7"/>
    <w:rsid w:val="00F472E5"/>
    <w:rsid w:val="00F51FEF"/>
    <w:rsid w:val="00F52AA0"/>
    <w:rsid w:val="00F57059"/>
    <w:rsid w:val="00F96196"/>
    <w:rsid w:val="00FC62B1"/>
    <w:rsid w:val="00FD7F1E"/>
    <w:rsid w:val="00FF3340"/>
    <w:rsid w:val="00FF3ECB"/>
    <w:rsid w:val="00FF4383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1EF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AC1EFF"/>
    <w:rPr>
      <w:b/>
      <w:bCs/>
    </w:rPr>
  </w:style>
  <w:style w:type="character" w:customStyle="1" w:styleId="Ttulo9Char">
    <w:name w:val="Título 9 Char"/>
    <w:basedOn w:val="Fontepargpadro"/>
    <w:link w:val="Ttulo9"/>
    <w:rsid w:val="00FC62B1"/>
    <w:rPr>
      <w:rFonts w:ascii="Comic Sans MS" w:hAnsi="Comic Sans MS"/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image" Target="media/image6.emf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3</TotalTime>
  <Pages>6</Pages>
  <Words>1145</Words>
  <Characters>6116</Characters>
  <Application>Microsoft Office Word</Application>
  <DocSecurity>0</DocSecurity>
  <Lines>226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Ryan Rodrigues Calixto Marques</cp:lastModifiedBy>
  <cp:revision>2</cp:revision>
  <cp:lastPrinted>2006-08-31T06:40:00Z</cp:lastPrinted>
  <dcterms:created xsi:type="dcterms:W3CDTF">2026-03-24T15:03:00Z</dcterms:created>
  <dcterms:modified xsi:type="dcterms:W3CDTF">2026-03-24T15:03:00Z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